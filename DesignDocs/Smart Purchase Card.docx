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8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8" w:type="dxa"/>
          <w:right w:w="288" w:type="dxa"/>
        </w:tblCellMar>
        <w:tblLook w:val="04A0" w:firstRow="1" w:lastRow="0" w:firstColumn="1" w:lastColumn="0" w:noHBand="0" w:noVBand="1"/>
        <w:tblDescription w:val="Table with cover page title and introduction"/>
      </w:tblPr>
      <w:tblGrid>
        <w:gridCol w:w="11192"/>
      </w:tblGrid>
      <w:tr w:rsidR="006559CC" w:rsidRPr="00DB593A" w14:paraId="75DA4EA4" w14:textId="77777777" w:rsidTr="000E0486">
        <w:trPr>
          <w:trHeight w:val="13104"/>
          <w:jc w:val="center"/>
        </w:trPr>
        <w:tc>
          <w:tcPr>
            <w:tcW w:w="11192" w:type="dxa"/>
            <w:shd w:val="clear" w:color="auto" w:fill="auto"/>
            <w:vAlign w:val="bottom"/>
          </w:tcPr>
          <w:p w14:paraId="6CD9AD4D" w14:textId="45A91D71" w:rsidR="006559CC" w:rsidRPr="00DB593A" w:rsidRDefault="00695699" w:rsidP="00695699">
            <w:pPr>
              <w:pStyle w:val="Title"/>
            </w:pPr>
            <w:r>
              <w:t xml:space="preserve">Smart Purchase Card </w:t>
            </w:r>
          </w:p>
        </w:tc>
      </w:tr>
      <w:tr w:rsidR="00563D68" w:rsidRPr="00DB593A" w14:paraId="71BD2E1B" w14:textId="77777777" w:rsidTr="000E0486">
        <w:trPr>
          <w:jc w:val="center"/>
        </w:trPr>
        <w:tc>
          <w:tcPr>
            <w:tcW w:w="11192" w:type="dxa"/>
            <w:shd w:val="clear" w:color="auto" w:fill="auto"/>
            <w:vAlign w:val="bottom"/>
          </w:tcPr>
          <w:p w14:paraId="5307EA87" w14:textId="2ECE457F" w:rsidR="00563D68" w:rsidRPr="00DB593A" w:rsidRDefault="001E7280" w:rsidP="00695699">
            <w:pPr>
              <w:pStyle w:val="Subtitle"/>
            </w:pPr>
            <w:r>
              <w:t xml:space="preserve">Concept to </w:t>
            </w:r>
            <w:r>
              <w:t>Smart</w:t>
            </w:r>
            <w:r>
              <w:t xml:space="preserve"> Card introducing to purchase items in shops and restaurants</w:t>
            </w:r>
            <w:r w:rsidR="00563D68" w:rsidRPr="00DB593A">
              <w:t>.</w:t>
            </w:r>
          </w:p>
        </w:tc>
      </w:tr>
    </w:tbl>
    <w:p w14:paraId="21D7991D" w14:textId="77777777" w:rsidR="00695699" w:rsidRDefault="00695699" w:rsidP="00695699">
      <w:pPr>
        <w:pStyle w:val="Heading1"/>
        <w:sectPr w:rsidR="00695699" w:rsidSect="00845250">
          <w:headerReference w:type="first" r:id="rId8"/>
          <w:pgSz w:w="12240" w:h="15840" w:code="1"/>
          <w:pgMar w:top="720" w:right="1296" w:bottom="720" w:left="1296" w:header="288" w:footer="720" w:gutter="0"/>
          <w:cols w:space="720"/>
          <w:titlePg/>
          <w:docGrid w:linePitch="360"/>
        </w:sectPr>
      </w:pPr>
    </w:p>
    <w:sdt>
      <w:sdtPr>
        <w:id w:val="9499716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000000" w:themeColor="text1"/>
          <w:sz w:val="22"/>
          <w:szCs w:val="22"/>
        </w:rPr>
      </w:sdtEndPr>
      <w:sdtContent>
        <w:p w14:paraId="05F05134" w14:textId="77777777" w:rsidR="001E7280" w:rsidRDefault="001E7280">
          <w:pPr>
            <w:pStyle w:val="TOCHeading"/>
          </w:pPr>
        </w:p>
        <w:p w14:paraId="0887C34D" w14:textId="709E5A04" w:rsidR="001E7280" w:rsidRDefault="001E7280">
          <w:pPr>
            <w:pStyle w:val="TOCHeading"/>
          </w:pPr>
          <w:r>
            <w:t>Contents</w:t>
          </w:r>
        </w:p>
        <w:p w14:paraId="5B12E2E0" w14:textId="6FF6E1B7" w:rsidR="001E7280" w:rsidRDefault="001E7280">
          <w:pPr>
            <w:pStyle w:val="TOC1"/>
            <w:tabs>
              <w:tab w:val="right" w:leader="dot" w:pos="963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122449" w:history="1">
            <w:r w:rsidRPr="00DE33FA">
              <w:rPr>
                <w:rStyle w:val="Hyperlink"/>
                <w:noProof/>
              </w:rPr>
              <w:t>Sequence Diagram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98B1" w14:textId="3BB89419" w:rsidR="001E7280" w:rsidRDefault="001E7280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515122450" w:history="1">
            <w:r w:rsidRPr="00DE33FA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CBF06" w14:textId="29ED0A8B" w:rsidR="001E7280" w:rsidRDefault="001E7280">
          <w:pPr>
            <w:pStyle w:val="TOC1"/>
            <w:tabs>
              <w:tab w:val="right" w:leader="dot" w:pos="9638"/>
            </w:tabs>
            <w:rPr>
              <w:noProof/>
            </w:rPr>
          </w:pPr>
          <w:hyperlink w:anchor="_Toc515122451" w:history="1">
            <w:r w:rsidRPr="00DE33FA">
              <w:rPr>
                <w:rStyle w:val="Hyperlink"/>
                <w:noProof/>
              </w:rPr>
              <w:t>Application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C16FF" w14:textId="05BA4A45" w:rsidR="001E7280" w:rsidRDefault="001E7280">
          <w:r>
            <w:rPr>
              <w:b/>
              <w:bCs/>
              <w:noProof/>
            </w:rPr>
            <w:fldChar w:fldCharType="end"/>
          </w:r>
        </w:p>
      </w:sdtContent>
    </w:sdt>
    <w:p w14:paraId="5991B2D7" w14:textId="77777777" w:rsidR="00695699" w:rsidRDefault="00695699" w:rsidP="00695699">
      <w:pPr>
        <w:sectPr w:rsidR="00695699" w:rsidSect="00845250">
          <w:headerReference w:type="first" r:id="rId9"/>
          <w:pgSz w:w="12240" w:h="15840" w:code="1"/>
          <w:pgMar w:top="720" w:right="1296" w:bottom="720" w:left="1296" w:header="288" w:footer="720" w:gutter="0"/>
          <w:cols w:space="720"/>
          <w:titlePg/>
          <w:docGrid w:linePitch="360"/>
        </w:sectPr>
      </w:pPr>
    </w:p>
    <w:p w14:paraId="40F69BB1" w14:textId="2A7F3D46" w:rsidR="00695699" w:rsidRDefault="00695699" w:rsidP="00695699">
      <w:pPr>
        <w:pStyle w:val="Heading1"/>
      </w:pPr>
      <w:bookmarkStart w:id="0" w:name="_Toc515122449"/>
      <w:r>
        <w:lastRenderedPageBreak/>
        <w:t>Sequence Diagram Story</w:t>
      </w:r>
      <w:bookmarkEnd w:id="0"/>
    </w:p>
    <w:p w14:paraId="0883802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Customer-&gt;Counter: Enter to shop</w:t>
      </w:r>
    </w:p>
    <w:p w14:paraId="37D9400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Counter: Counter gives a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247AF64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Customer-&gt;Table: Goes to a table</w:t>
      </w:r>
    </w:p>
    <w:p w14:paraId="1276E06A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758BEE30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alt New APP User</w:t>
      </w:r>
    </w:p>
    <w:p w14:paraId="143DA3AC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    Customer-&gt;Customer: Scans the APPQR from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1BBCB742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else Existing APP User</w:t>
      </w:r>
    </w:p>
    <w:p w14:paraId="31CF142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    Customer-&gt;Customer: Open the App already installed </w:t>
      </w:r>
    </w:p>
    <w:p w14:paraId="7045DAD6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end</w:t>
      </w:r>
    </w:p>
    <w:p w14:paraId="42E93170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Customer: </w:t>
      </w:r>
      <w:proofErr w:type="spellStart"/>
      <w:r w:rsidRPr="00695699">
        <w:rPr>
          <w:rFonts w:asciiTheme="majorHAnsi" w:hAnsiTheme="majorHAnsi"/>
          <w:sz w:val="20"/>
          <w:szCs w:val="20"/>
        </w:rPr>
        <w:t>AppQR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is on the backside of </w:t>
      </w:r>
      <w:proofErr w:type="spellStart"/>
      <w:r w:rsidRPr="00695699">
        <w:rPr>
          <w:rFonts w:asciiTheme="majorHAnsi" w:hAnsiTheme="majorHAnsi"/>
          <w:sz w:val="20"/>
          <w:szCs w:val="20"/>
        </w:rPr>
        <w:t>UserQR</w:t>
      </w:r>
      <w:proofErr w:type="spellEnd"/>
    </w:p>
    <w:p w14:paraId="071A6C88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1BC264E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Customer-&gt;App: Customer opens the App.</w:t>
      </w:r>
    </w:p>
    <w:p w14:paraId="0BA53D3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[].</w:t>
      </w:r>
    </w:p>
    <w:p w14:paraId="5D2B5920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6307062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App-&gt;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Select the order</w:t>
      </w:r>
    </w:p>
    <w:p w14:paraId="1F83E4B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left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Customer Select Items</w:t>
      </w:r>
    </w:p>
    <w:p w14:paraId="21EA964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3F92F78E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042FE86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Customer-&gt;App: </w:t>
      </w:r>
      <w:proofErr w:type="spellStart"/>
      <w:r w:rsidRPr="00695699">
        <w:rPr>
          <w:rFonts w:asciiTheme="majorHAnsi" w:hAnsiTheme="majorHAnsi"/>
          <w:sz w:val="20"/>
          <w:szCs w:val="20"/>
        </w:rPr>
        <w:t>Submiting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Cart to do the order</w:t>
      </w:r>
    </w:p>
    <w:p w14:paraId="3CF3FE9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777A45F5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28DAD22C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App-&gt;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Request Submission</w:t>
      </w:r>
    </w:p>
    <w:p w14:paraId="6DBDB9B9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228AE2F3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453137C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proofErr w:type="spellStart"/>
      <w:r w:rsidRPr="00695699">
        <w:rPr>
          <w:rFonts w:asciiTheme="majorHAnsi" w:hAnsiTheme="majorHAnsi"/>
          <w:sz w:val="20"/>
          <w:szCs w:val="20"/>
        </w:rPr>
        <w:t>AppCart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-&gt;App: Returns </w:t>
      </w:r>
      <w:proofErr w:type="spellStart"/>
      <w:r w:rsidRPr="00695699">
        <w:rPr>
          <w:rFonts w:asciiTheme="majorHAnsi" w:hAnsiTheme="majorHAnsi"/>
          <w:sz w:val="20"/>
          <w:szCs w:val="20"/>
        </w:rPr>
        <w:t>SelectedItems</w:t>
      </w:r>
      <w:proofErr w:type="spellEnd"/>
    </w:p>
    <w:p w14:paraId="0C34B8CA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5DA1D068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App-&gt;Customer: Request </w:t>
      </w:r>
      <w:proofErr w:type="spellStart"/>
      <w:r w:rsidRPr="00695699">
        <w:rPr>
          <w:rFonts w:asciiTheme="majorHAnsi" w:hAnsiTheme="majorHAnsi"/>
          <w:sz w:val="20"/>
          <w:szCs w:val="20"/>
        </w:rPr>
        <w:t>CustomerQR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to proceed</w:t>
      </w:r>
    </w:p>
    <w:p w14:paraId="23C51A5F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5B917A43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Customer-&gt;App: Submit </w:t>
      </w:r>
      <w:proofErr w:type="spellStart"/>
      <w:r w:rsidRPr="00695699">
        <w:rPr>
          <w:rFonts w:asciiTheme="majorHAnsi" w:hAnsiTheme="majorHAnsi"/>
          <w:sz w:val="20"/>
          <w:szCs w:val="20"/>
        </w:rPr>
        <w:t>CustomerQR</w:t>
      </w:r>
      <w:proofErr w:type="spellEnd"/>
    </w:p>
    <w:p w14:paraId="770C4EA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Customer: </w:t>
      </w:r>
      <w:proofErr w:type="spellStart"/>
      <w:r w:rsidRPr="00695699">
        <w:rPr>
          <w:rFonts w:asciiTheme="majorHAnsi" w:hAnsiTheme="majorHAnsi"/>
          <w:sz w:val="20"/>
          <w:szCs w:val="20"/>
        </w:rPr>
        <w:t>CustomerQR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is in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2E334A18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00AE4F5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App-&gt;Customer: Request </w:t>
      </w:r>
      <w:proofErr w:type="spellStart"/>
      <w:r w:rsidRPr="00695699">
        <w:rPr>
          <w:rFonts w:asciiTheme="majorHAnsi" w:hAnsiTheme="majorHAnsi"/>
          <w:sz w:val="20"/>
          <w:szCs w:val="20"/>
        </w:rPr>
        <w:t>TableQR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to proceed</w:t>
      </w:r>
    </w:p>
    <w:p w14:paraId="3A258CA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4D928FCE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Customer-&gt;App: Submit </w:t>
      </w:r>
      <w:proofErr w:type="spellStart"/>
      <w:r w:rsidRPr="00695699">
        <w:rPr>
          <w:rFonts w:asciiTheme="majorHAnsi" w:hAnsiTheme="majorHAnsi"/>
          <w:sz w:val="20"/>
          <w:szCs w:val="20"/>
        </w:rPr>
        <w:t>TableQR</w:t>
      </w:r>
      <w:proofErr w:type="spellEnd"/>
    </w:p>
    <w:p w14:paraId="0AA3B7A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Customer: </w:t>
      </w:r>
      <w:proofErr w:type="spellStart"/>
      <w:r w:rsidRPr="00695699">
        <w:rPr>
          <w:rFonts w:asciiTheme="majorHAnsi" w:hAnsiTheme="majorHAnsi"/>
          <w:sz w:val="20"/>
          <w:szCs w:val="20"/>
        </w:rPr>
        <w:t>TableQR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 is in on the table</w:t>
      </w:r>
    </w:p>
    <w:p w14:paraId="45C9C8D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note right of Customer: Customer needs to scan it from table</w:t>
      </w:r>
    </w:p>
    <w:p w14:paraId="692A3F36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14C7DE6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App-&gt;</w:t>
      </w: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  <w:r w:rsidRPr="00695699">
        <w:rPr>
          <w:rFonts w:asciiTheme="majorHAnsi" w:hAnsiTheme="majorHAnsi"/>
          <w:sz w:val="20"/>
          <w:szCs w:val="20"/>
        </w:rPr>
        <w:t xml:space="preserve">: Request Sends to </w:t>
      </w: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</w:p>
    <w:p w14:paraId="52ACACF9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note right of </w:t>
      </w: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  <w:r w:rsidRPr="00695699">
        <w:rPr>
          <w:rFonts w:asciiTheme="majorHAnsi" w:hAnsiTheme="majorHAnsi"/>
          <w:sz w:val="20"/>
          <w:szCs w:val="20"/>
        </w:rPr>
        <w:t>: [item1, item2, item3]</w:t>
      </w:r>
    </w:p>
    <w:p w14:paraId="4574C132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2B2474DB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proofErr w:type="spellStart"/>
      <w:r w:rsidRPr="00695699">
        <w:rPr>
          <w:rFonts w:asciiTheme="majorHAnsi" w:hAnsiTheme="majorHAnsi"/>
          <w:sz w:val="20"/>
          <w:szCs w:val="20"/>
        </w:rPr>
        <w:t>Kichen</w:t>
      </w:r>
      <w:proofErr w:type="spellEnd"/>
      <w:r w:rsidRPr="00695699">
        <w:rPr>
          <w:rFonts w:asciiTheme="majorHAnsi" w:hAnsiTheme="majorHAnsi"/>
          <w:sz w:val="20"/>
          <w:szCs w:val="20"/>
        </w:rPr>
        <w:t>-&gt;Table: Delivery the product</w:t>
      </w:r>
    </w:p>
    <w:p w14:paraId="30A3B94C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note right of Table: [item1, item2, item3]</w:t>
      </w:r>
    </w:p>
    <w:p w14:paraId="140853E1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1E86AC3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Customer-&gt;Counter: Leaving the shop</w:t>
      </w:r>
    </w:p>
    <w:p w14:paraId="2F898CC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4AEA7D1E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Counter-&gt;Customer: Request the </w:t>
      </w:r>
      <w:proofErr w:type="spellStart"/>
      <w:r w:rsidRPr="00695699">
        <w:rPr>
          <w:rFonts w:asciiTheme="majorHAnsi" w:hAnsiTheme="majorHAnsi"/>
          <w:sz w:val="20"/>
          <w:szCs w:val="20"/>
        </w:rPr>
        <w:t>UserCard</w:t>
      </w:r>
      <w:proofErr w:type="spellEnd"/>
    </w:p>
    <w:p w14:paraId="20CEC509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 xml:space="preserve">Customer-&gt;Counter: Gives the </w:t>
      </w:r>
      <w:proofErr w:type="spellStart"/>
      <w:r w:rsidRPr="00695699">
        <w:rPr>
          <w:rFonts w:asciiTheme="majorHAnsi" w:hAnsiTheme="majorHAnsi"/>
          <w:sz w:val="20"/>
          <w:szCs w:val="20"/>
        </w:rPr>
        <w:t>Usershop</w:t>
      </w:r>
      <w:proofErr w:type="spellEnd"/>
    </w:p>
    <w:p w14:paraId="3769BBA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6E506674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Counter-&gt;Customer: Check the Item Purchased. and give the bill.</w:t>
      </w:r>
    </w:p>
    <w:p w14:paraId="1D777537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 w14:paraId="0AD8893D" w14:textId="77777777" w:rsidR="00695699" w:rsidRPr="00695699" w:rsidRDefault="00695699" w:rsidP="00695699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695699">
        <w:rPr>
          <w:rFonts w:asciiTheme="majorHAnsi" w:hAnsiTheme="majorHAnsi"/>
          <w:sz w:val="20"/>
          <w:szCs w:val="20"/>
        </w:rPr>
        <w:t>Customer-&gt;Counter: pay the bill</w:t>
      </w:r>
    </w:p>
    <w:p w14:paraId="09DC88D7" w14:textId="478216E9" w:rsidR="00695699" w:rsidRDefault="00695699" w:rsidP="00695699">
      <w:hyperlink r:id="rId10" w:history="1">
        <w:r w:rsidRPr="003271B1">
          <w:rPr>
            <w:rStyle w:val="Hyperlink"/>
          </w:rPr>
          <w:t>https://www.websequencediagrams.com/#open=378919</w:t>
        </w:r>
      </w:hyperlink>
    </w:p>
    <w:p w14:paraId="32EECB73" w14:textId="355E1342" w:rsidR="00695699" w:rsidRDefault="00695699" w:rsidP="00695699">
      <w:r>
        <w:rPr>
          <w:noProof/>
        </w:rPr>
        <w:lastRenderedPageBreak/>
        <w:drawing>
          <wp:inline distT="0" distB="0" distL="0" distR="0" wp14:anchorId="2F967B87" wp14:editId="3213B693">
            <wp:extent cx="6543675" cy="8953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89E9" w14:textId="2668E12C" w:rsidR="00695699" w:rsidRDefault="00695699" w:rsidP="00695699">
      <w:pPr>
        <w:pStyle w:val="Heading1"/>
      </w:pPr>
      <w:bookmarkStart w:id="1" w:name="_Toc515122450"/>
      <w:r>
        <w:lastRenderedPageBreak/>
        <w:t>Class Diagram</w:t>
      </w:r>
      <w:bookmarkEnd w:id="1"/>
    </w:p>
    <w:p w14:paraId="20932157" w14:textId="19319289" w:rsidR="00695699" w:rsidRDefault="005D3ABA" w:rsidP="00695699">
      <w:r>
        <w:rPr>
          <w:noProof/>
        </w:rPr>
        <w:drawing>
          <wp:inline distT="0" distB="0" distL="0" distR="0" wp14:anchorId="23822BF7" wp14:editId="63BCEF28">
            <wp:extent cx="6921190" cy="5067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474" cy="507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3A" w14:textId="5D45EF0C" w:rsidR="00695699" w:rsidRDefault="00695699" w:rsidP="00695699">
      <w:bookmarkStart w:id="2" w:name="_GoBack"/>
      <w:bookmarkEnd w:id="2"/>
    </w:p>
    <w:p w14:paraId="3DC00447" w14:textId="77777777" w:rsidR="00695699" w:rsidRDefault="00695699">
      <w:pPr>
        <w:jc w:val="center"/>
        <w:rPr>
          <w:rFonts w:asciiTheme="majorHAnsi" w:eastAsiaTheme="majorEastAsia" w:hAnsiTheme="majorHAnsi" w:cstheme="majorBidi"/>
          <w:color w:val="323E4F" w:themeColor="text2" w:themeShade="BF"/>
          <w:sz w:val="44"/>
          <w:szCs w:val="32"/>
        </w:rPr>
      </w:pPr>
      <w:r>
        <w:br w:type="page"/>
      </w:r>
    </w:p>
    <w:p w14:paraId="4338E3BD" w14:textId="6891D5B2" w:rsidR="00695699" w:rsidRDefault="00695699" w:rsidP="00695699">
      <w:pPr>
        <w:pStyle w:val="Heading1"/>
      </w:pPr>
      <w:bookmarkStart w:id="3" w:name="_Toc515122451"/>
      <w:r>
        <w:lastRenderedPageBreak/>
        <w:t>Application User Interfaces</w:t>
      </w:r>
      <w:bookmarkEnd w:id="3"/>
    </w:p>
    <w:p w14:paraId="7885A54C" w14:textId="77777777" w:rsidR="00695699" w:rsidRDefault="00695699" w:rsidP="00695699">
      <w:r>
        <w:t>S</w:t>
      </w:r>
    </w:p>
    <w:p w14:paraId="3A233F88" w14:textId="77777777" w:rsidR="00695699" w:rsidRDefault="00695699" w:rsidP="00695699"/>
    <w:p w14:paraId="5EF08B8E" w14:textId="77777777" w:rsidR="00695699" w:rsidRPr="00695699" w:rsidRDefault="00695699" w:rsidP="00695699"/>
    <w:p w14:paraId="7DA47492" w14:textId="2919077E" w:rsidR="00B0094C" w:rsidRPr="00695699" w:rsidRDefault="00695699" w:rsidP="00695699">
      <w:r w:rsidRPr="00695699">
        <w:tab/>
      </w:r>
    </w:p>
    <w:sectPr w:rsidR="00B0094C" w:rsidRPr="00695699" w:rsidSect="00264EE6">
      <w:pgSz w:w="12240" w:h="15840" w:code="1"/>
      <w:pgMar w:top="1440" w:right="1080" w:bottom="1440" w:left="108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5C775" w14:textId="77777777" w:rsidR="000B11DE" w:rsidRDefault="000B11DE" w:rsidP="00695699">
      <w:r>
        <w:separator/>
      </w:r>
    </w:p>
  </w:endnote>
  <w:endnote w:type="continuationSeparator" w:id="0">
    <w:p w14:paraId="35F0F4B2" w14:textId="77777777" w:rsidR="000B11DE" w:rsidRDefault="000B11DE" w:rsidP="00695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61998" w14:textId="77777777" w:rsidR="000B11DE" w:rsidRDefault="000B11DE" w:rsidP="00695699">
      <w:r>
        <w:separator/>
      </w:r>
    </w:p>
  </w:footnote>
  <w:footnote w:type="continuationSeparator" w:id="0">
    <w:p w14:paraId="218328CD" w14:textId="77777777" w:rsidR="000B11DE" w:rsidRDefault="000B11DE" w:rsidP="006956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88B7B" w14:textId="0D6FA9EB" w:rsidR="006559CC" w:rsidRDefault="006559CC" w:rsidP="0069569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2CEA2004" wp14:editId="0FD64F5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0" b="0"/>
              <wp:wrapNone/>
              <wp:docPr id="2" name="Rectangle 2" descr="Visually impaired person walking on street with his dog guid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5E65DDF" id="Rectangle 2" o:spid="_x0000_s1026" alt="Visually impaired person walking on street with his dog guide" style="position:absolute;margin-left:0;margin-top:0;width:612pt;height:11in;z-index:25165824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" stroked="f" strokeweight="1pt">
              <v:fill r:id="rId2" o:title="Visually impaired person walking on street with his dog guide" recolor="t" rotate="t" type="frame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BEE55" w14:textId="21E874CF" w:rsidR="00695699" w:rsidRDefault="00695699" w:rsidP="006956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94E1D"/>
    <w:multiLevelType w:val="hybridMultilevel"/>
    <w:tmpl w:val="690ED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019F2"/>
    <w:multiLevelType w:val="hybridMultilevel"/>
    <w:tmpl w:val="5D666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699"/>
    <w:rsid w:val="00001824"/>
    <w:rsid w:val="00024730"/>
    <w:rsid w:val="00027D32"/>
    <w:rsid w:val="000556F7"/>
    <w:rsid w:val="0005598A"/>
    <w:rsid w:val="00087C39"/>
    <w:rsid w:val="000B11DE"/>
    <w:rsid w:val="000C461D"/>
    <w:rsid w:val="000C688E"/>
    <w:rsid w:val="000E0486"/>
    <w:rsid w:val="000E5CC5"/>
    <w:rsid w:val="00106C22"/>
    <w:rsid w:val="00111C49"/>
    <w:rsid w:val="0011226B"/>
    <w:rsid w:val="00116334"/>
    <w:rsid w:val="0015282E"/>
    <w:rsid w:val="0018066F"/>
    <w:rsid w:val="001862DF"/>
    <w:rsid w:val="001939CA"/>
    <w:rsid w:val="001A0CEE"/>
    <w:rsid w:val="001A220B"/>
    <w:rsid w:val="001A305F"/>
    <w:rsid w:val="001C0D46"/>
    <w:rsid w:val="001D295F"/>
    <w:rsid w:val="001D2B51"/>
    <w:rsid w:val="001D2D06"/>
    <w:rsid w:val="001E1A77"/>
    <w:rsid w:val="001E3325"/>
    <w:rsid w:val="001E7280"/>
    <w:rsid w:val="00201A01"/>
    <w:rsid w:val="002072EB"/>
    <w:rsid w:val="00213218"/>
    <w:rsid w:val="00216E7E"/>
    <w:rsid w:val="00231E86"/>
    <w:rsid w:val="0023704A"/>
    <w:rsid w:val="00240469"/>
    <w:rsid w:val="0026257B"/>
    <w:rsid w:val="00264EE6"/>
    <w:rsid w:val="00277B66"/>
    <w:rsid w:val="00282199"/>
    <w:rsid w:val="002A61C7"/>
    <w:rsid w:val="002A7ADD"/>
    <w:rsid w:val="002B0AD2"/>
    <w:rsid w:val="002B3FC8"/>
    <w:rsid w:val="002B6C86"/>
    <w:rsid w:val="002F62EA"/>
    <w:rsid w:val="00306D58"/>
    <w:rsid w:val="00326563"/>
    <w:rsid w:val="00337B09"/>
    <w:rsid w:val="003437BC"/>
    <w:rsid w:val="00361ABC"/>
    <w:rsid w:val="0036791A"/>
    <w:rsid w:val="003831C0"/>
    <w:rsid w:val="00390509"/>
    <w:rsid w:val="00390804"/>
    <w:rsid w:val="0039394E"/>
    <w:rsid w:val="003B0C6F"/>
    <w:rsid w:val="003B443A"/>
    <w:rsid w:val="003B45B0"/>
    <w:rsid w:val="00400A23"/>
    <w:rsid w:val="004109F6"/>
    <w:rsid w:val="00427140"/>
    <w:rsid w:val="0044499F"/>
    <w:rsid w:val="00447DB6"/>
    <w:rsid w:val="00452B78"/>
    <w:rsid w:val="004A6A62"/>
    <w:rsid w:val="004B728A"/>
    <w:rsid w:val="004C288A"/>
    <w:rsid w:val="004C370D"/>
    <w:rsid w:val="004C4E9C"/>
    <w:rsid w:val="004D1C31"/>
    <w:rsid w:val="004E2794"/>
    <w:rsid w:val="004E5CC3"/>
    <w:rsid w:val="004F5F55"/>
    <w:rsid w:val="00500EC0"/>
    <w:rsid w:val="00503C3F"/>
    <w:rsid w:val="00526E1C"/>
    <w:rsid w:val="0054463E"/>
    <w:rsid w:val="00561357"/>
    <w:rsid w:val="00563D68"/>
    <w:rsid w:val="00577A44"/>
    <w:rsid w:val="00591F5B"/>
    <w:rsid w:val="00593E5A"/>
    <w:rsid w:val="005976E8"/>
    <w:rsid w:val="005C012D"/>
    <w:rsid w:val="005C2C55"/>
    <w:rsid w:val="005C5B8F"/>
    <w:rsid w:val="005C5E82"/>
    <w:rsid w:val="005D1CAA"/>
    <w:rsid w:val="005D3ABA"/>
    <w:rsid w:val="005E0E2E"/>
    <w:rsid w:val="005E41A3"/>
    <w:rsid w:val="005E6BF1"/>
    <w:rsid w:val="006378B6"/>
    <w:rsid w:val="00646B9E"/>
    <w:rsid w:val="006559CC"/>
    <w:rsid w:val="00661841"/>
    <w:rsid w:val="006662A2"/>
    <w:rsid w:val="00676BE6"/>
    <w:rsid w:val="0069233B"/>
    <w:rsid w:val="00695699"/>
    <w:rsid w:val="006B76D6"/>
    <w:rsid w:val="006C2B00"/>
    <w:rsid w:val="006C3F7A"/>
    <w:rsid w:val="006C4AB8"/>
    <w:rsid w:val="006D2216"/>
    <w:rsid w:val="006D3D89"/>
    <w:rsid w:val="006E27EB"/>
    <w:rsid w:val="006F630C"/>
    <w:rsid w:val="00705CE9"/>
    <w:rsid w:val="007079E5"/>
    <w:rsid w:val="00730FCC"/>
    <w:rsid w:val="007320C8"/>
    <w:rsid w:val="00756167"/>
    <w:rsid w:val="00762177"/>
    <w:rsid w:val="007726E8"/>
    <w:rsid w:val="007765F9"/>
    <w:rsid w:val="00780E26"/>
    <w:rsid w:val="007B0D9D"/>
    <w:rsid w:val="007B226F"/>
    <w:rsid w:val="007C34FE"/>
    <w:rsid w:val="007C4D52"/>
    <w:rsid w:val="007C543C"/>
    <w:rsid w:val="007D4D6C"/>
    <w:rsid w:val="007D6985"/>
    <w:rsid w:val="007D7872"/>
    <w:rsid w:val="007E2CC4"/>
    <w:rsid w:val="007E4099"/>
    <w:rsid w:val="007F3397"/>
    <w:rsid w:val="00805A3F"/>
    <w:rsid w:val="00805D91"/>
    <w:rsid w:val="00806E65"/>
    <w:rsid w:val="008139B0"/>
    <w:rsid w:val="008162BE"/>
    <w:rsid w:val="00833851"/>
    <w:rsid w:val="00834BE8"/>
    <w:rsid w:val="00845250"/>
    <w:rsid w:val="00857380"/>
    <w:rsid w:val="008971F6"/>
    <w:rsid w:val="008A6538"/>
    <w:rsid w:val="008A6DFE"/>
    <w:rsid w:val="008C088C"/>
    <w:rsid w:val="008C188F"/>
    <w:rsid w:val="008C23E1"/>
    <w:rsid w:val="008E4440"/>
    <w:rsid w:val="008E45AA"/>
    <w:rsid w:val="00915E52"/>
    <w:rsid w:val="00923146"/>
    <w:rsid w:val="00925BFA"/>
    <w:rsid w:val="009421DD"/>
    <w:rsid w:val="00950531"/>
    <w:rsid w:val="0095113F"/>
    <w:rsid w:val="00951DA0"/>
    <w:rsid w:val="00952C89"/>
    <w:rsid w:val="009541BD"/>
    <w:rsid w:val="009732DB"/>
    <w:rsid w:val="00977897"/>
    <w:rsid w:val="0098202D"/>
    <w:rsid w:val="009913EE"/>
    <w:rsid w:val="009A7CE2"/>
    <w:rsid w:val="009B628C"/>
    <w:rsid w:val="009C109B"/>
    <w:rsid w:val="009F74DC"/>
    <w:rsid w:val="00A07730"/>
    <w:rsid w:val="00A25023"/>
    <w:rsid w:val="00A25B61"/>
    <w:rsid w:val="00A260F2"/>
    <w:rsid w:val="00A31033"/>
    <w:rsid w:val="00A53245"/>
    <w:rsid w:val="00A5441B"/>
    <w:rsid w:val="00A64850"/>
    <w:rsid w:val="00A67BA8"/>
    <w:rsid w:val="00A731C6"/>
    <w:rsid w:val="00A74C80"/>
    <w:rsid w:val="00A81D1D"/>
    <w:rsid w:val="00A9086C"/>
    <w:rsid w:val="00A96827"/>
    <w:rsid w:val="00AA461E"/>
    <w:rsid w:val="00AB3886"/>
    <w:rsid w:val="00AD6B87"/>
    <w:rsid w:val="00AE079D"/>
    <w:rsid w:val="00AE7650"/>
    <w:rsid w:val="00AF7EC9"/>
    <w:rsid w:val="00B0094C"/>
    <w:rsid w:val="00B05C1E"/>
    <w:rsid w:val="00B06F29"/>
    <w:rsid w:val="00B071FF"/>
    <w:rsid w:val="00B11C85"/>
    <w:rsid w:val="00B25736"/>
    <w:rsid w:val="00B31C9F"/>
    <w:rsid w:val="00B32BC9"/>
    <w:rsid w:val="00B3677F"/>
    <w:rsid w:val="00B60BF7"/>
    <w:rsid w:val="00B94BBF"/>
    <w:rsid w:val="00BA135C"/>
    <w:rsid w:val="00BD6EF2"/>
    <w:rsid w:val="00BE109F"/>
    <w:rsid w:val="00BF6F90"/>
    <w:rsid w:val="00C01E0F"/>
    <w:rsid w:val="00C05FB3"/>
    <w:rsid w:val="00C06058"/>
    <w:rsid w:val="00C068ED"/>
    <w:rsid w:val="00C144C8"/>
    <w:rsid w:val="00C235AC"/>
    <w:rsid w:val="00C24EBB"/>
    <w:rsid w:val="00C25D90"/>
    <w:rsid w:val="00C33D36"/>
    <w:rsid w:val="00C75940"/>
    <w:rsid w:val="00C779DA"/>
    <w:rsid w:val="00C814F7"/>
    <w:rsid w:val="00C96A98"/>
    <w:rsid w:val="00CB55AA"/>
    <w:rsid w:val="00CC17C1"/>
    <w:rsid w:val="00CD388E"/>
    <w:rsid w:val="00CE4FDB"/>
    <w:rsid w:val="00CF4DFD"/>
    <w:rsid w:val="00D148A8"/>
    <w:rsid w:val="00D14A83"/>
    <w:rsid w:val="00D20297"/>
    <w:rsid w:val="00D417A0"/>
    <w:rsid w:val="00D43F3E"/>
    <w:rsid w:val="00D56342"/>
    <w:rsid w:val="00D66B53"/>
    <w:rsid w:val="00D84D97"/>
    <w:rsid w:val="00D87E9D"/>
    <w:rsid w:val="00D901CB"/>
    <w:rsid w:val="00DB593A"/>
    <w:rsid w:val="00DB7606"/>
    <w:rsid w:val="00DD1998"/>
    <w:rsid w:val="00DE136D"/>
    <w:rsid w:val="00DE2400"/>
    <w:rsid w:val="00DE4117"/>
    <w:rsid w:val="00DE6534"/>
    <w:rsid w:val="00DF13D1"/>
    <w:rsid w:val="00DF6E06"/>
    <w:rsid w:val="00E5150F"/>
    <w:rsid w:val="00E52A63"/>
    <w:rsid w:val="00E53C96"/>
    <w:rsid w:val="00E824CA"/>
    <w:rsid w:val="00E849E1"/>
    <w:rsid w:val="00E952BD"/>
    <w:rsid w:val="00EA0C99"/>
    <w:rsid w:val="00EB4FF2"/>
    <w:rsid w:val="00EB696F"/>
    <w:rsid w:val="00EB7F85"/>
    <w:rsid w:val="00EC10DA"/>
    <w:rsid w:val="00EC2175"/>
    <w:rsid w:val="00EC2BF1"/>
    <w:rsid w:val="00ED2C74"/>
    <w:rsid w:val="00ED3258"/>
    <w:rsid w:val="00EE3857"/>
    <w:rsid w:val="00EE7047"/>
    <w:rsid w:val="00EF7505"/>
    <w:rsid w:val="00F0606A"/>
    <w:rsid w:val="00F17183"/>
    <w:rsid w:val="00F32033"/>
    <w:rsid w:val="00F3275E"/>
    <w:rsid w:val="00F406D4"/>
    <w:rsid w:val="00F4078B"/>
    <w:rsid w:val="00F64CBE"/>
    <w:rsid w:val="00F94EB5"/>
    <w:rsid w:val="00FA0329"/>
    <w:rsid w:val="00FB790D"/>
    <w:rsid w:val="00FF3940"/>
    <w:rsid w:val="00FF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9CBF3"/>
  <w15:docId w15:val="{AB06589D-5A39-4DF7-BB81-005FB0F30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5699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845250"/>
    <w:pPr>
      <w:spacing w:before="120" w:after="120" w:line="240" w:lineRule="auto"/>
      <w:contextualSpacing/>
      <w:outlineLvl w:val="0"/>
    </w:pPr>
    <w:rPr>
      <w:rFonts w:asciiTheme="majorHAnsi" w:eastAsiaTheme="majorEastAsia" w:hAnsiTheme="majorHAnsi" w:cstheme="majorBidi"/>
      <w:color w:val="323E4F" w:themeColor="text2" w:themeShade="BF"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B593A"/>
    <w:pPr>
      <w:spacing w:before="80" w:after="8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 w:after="0" w:line="240" w:lineRule="auto"/>
    </w:pPr>
    <w:rPr>
      <w:rFonts w:ascii="Consolas" w:hAnsi="Consolas"/>
      <w:b/>
      <w:color w:val="1F4E79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1F4E79" w:themeColor="accent1" w:themeShade="80"/>
      <w:szCs w:val="20"/>
    </w:rPr>
  </w:style>
  <w:style w:type="table" w:styleId="TableGrid">
    <w:name w:val="Table Grid"/>
    <w:basedOn w:val="TableNormal"/>
    <w:uiPriority w:val="39"/>
    <w:rsid w:val="00427140"/>
    <w:pPr>
      <w:spacing w:after="8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rsid w:val="00DB593A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color w:val="auto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B593A"/>
    <w:rPr>
      <w:rFonts w:asciiTheme="majorHAnsi" w:eastAsiaTheme="majorEastAsia" w:hAnsiTheme="majorHAnsi" w:cstheme="majorBidi"/>
      <w:color w:val="auto"/>
      <w:spacing w:val="-10"/>
      <w:kern w:val="28"/>
      <w:sz w:val="96"/>
      <w:szCs w:val="56"/>
    </w:rPr>
  </w:style>
  <w:style w:type="character" w:styleId="PlaceholderText">
    <w:name w:val="Placeholder Text"/>
    <w:basedOn w:val="DefaultParagraphFont"/>
    <w:uiPriority w:val="99"/>
    <w:semiHidden/>
    <w:rsid w:val="00925BF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45250"/>
    <w:rPr>
      <w:rFonts w:asciiTheme="majorHAnsi" w:eastAsiaTheme="majorEastAsia" w:hAnsiTheme="majorHAnsi" w:cstheme="majorBidi"/>
      <w:color w:val="323E4F" w:themeColor="text2" w:themeShade="BF"/>
      <w:sz w:val="44"/>
      <w:szCs w:val="32"/>
    </w:rPr>
  </w:style>
  <w:style w:type="paragraph" w:customStyle="1" w:styleId="Image">
    <w:name w:val="Image"/>
    <w:basedOn w:val="Normal"/>
    <w:link w:val="ImageChar"/>
    <w:uiPriority w:val="10"/>
    <w:qFormat/>
    <w:rsid w:val="00F0606A"/>
    <w:pPr>
      <w:spacing w:before="40" w:after="40" w:line="240" w:lineRule="auto"/>
    </w:pPr>
    <w:rPr>
      <w:color w:val="FFFFFF" w:themeColor="background1"/>
    </w:rPr>
  </w:style>
  <w:style w:type="character" w:customStyle="1" w:styleId="ImageChar">
    <w:name w:val="Image Char"/>
    <w:basedOn w:val="DefaultParagraphFont"/>
    <w:link w:val="Image"/>
    <w:uiPriority w:val="10"/>
    <w:rsid w:val="00526E1C"/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DB593A"/>
    <w:rPr>
      <w:rFonts w:asciiTheme="majorHAnsi" w:eastAsiaTheme="majorEastAsia" w:hAnsiTheme="majorHAnsi" w:cstheme="majorBidi"/>
      <w:b/>
      <w:color w:val="1F4E79" w:themeColor="accent1" w:themeShade="8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01A01"/>
    <w:rPr>
      <w:color w:val="204173" w:themeColor="accent5" w:themeShade="B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9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032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329"/>
    <w:rPr>
      <w:color w:val="3B3838" w:themeColor="background2" w:themeShade="40"/>
    </w:rPr>
  </w:style>
  <w:style w:type="paragraph" w:styleId="Footer">
    <w:name w:val="footer"/>
    <w:basedOn w:val="Normal"/>
    <w:link w:val="FooterChar"/>
    <w:uiPriority w:val="99"/>
    <w:unhideWhenUsed/>
    <w:rsid w:val="00FA0329"/>
    <w:pPr>
      <w:spacing w:after="0" w:line="240" w:lineRule="auto"/>
      <w:ind w:left="-144"/>
    </w:pPr>
    <w:rPr>
      <w:b/>
      <w:color w:val="1F4E79" w:themeColor="accent1" w:themeShade="80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FA0329"/>
    <w:rPr>
      <w:b/>
      <w:color w:val="1F4E79" w:themeColor="accent1" w:themeShade="8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E9D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3"/>
    <w:unhideWhenUsed/>
    <w:qFormat/>
    <w:rsid w:val="00DB593A"/>
    <w:pPr>
      <w:numPr>
        <w:ilvl w:val="1"/>
      </w:numPr>
      <w:spacing w:after="80" w:line="240" w:lineRule="auto"/>
      <w:contextualSpacing/>
      <w:jc w:val="right"/>
    </w:pPr>
    <w:rPr>
      <w:rFonts w:eastAsiaTheme="minorEastAsia"/>
      <w:color w:val="404040" w:themeColor="text1" w:themeTint="BF"/>
      <w:sz w:val="32"/>
    </w:rPr>
  </w:style>
  <w:style w:type="character" w:customStyle="1" w:styleId="SubtitleChar">
    <w:name w:val="Subtitle Char"/>
    <w:basedOn w:val="DefaultParagraphFont"/>
    <w:link w:val="Subtitle"/>
    <w:uiPriority w:val="3"/>
    <w:rsid w:val="00DB593A"/>
    <w:rPr>
      <w:rFonts w:eastAsiaTheme="minorEastAsia"/>
      <w:color w:val="404040" w:themeColor="text1" w:themeTint="BF"/>
      <w:sz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699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1E7280"/>
    <w:pPr>
      <w:keepNext/>
      <w:keepLines/>
      <w:spacing w:before="240" w:after="0" w:line="259" w:lineRule="auto"/>
      <w:contextualSpacing w:val="0"/>
      <w:outlineLvl w:val="9"/>
    </w:pPr>
    <w:rPr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E728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1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www.websequencediagrams.com/#open=378919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ilinda\AppData\Roaming\Microsoft\Templates\Accessible%20Template%20Sampler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mbria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48FD3-C457-461B-91CA-6D928B000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Accessible Template Sampler.dotx</Template>
  <TotalTime>1663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Mililinda</dc:creator>
  <cp:lastModifiedBy>Mililinda</cp:lastModifiedBy>
  <cp:revision>5</cp:revision>
  <dcterms:created xsi:type="dcterms:W3CDTF">2018-05-26T12:43:00Z</dcterms:created>
  <dcterms:modified xsi:type="dcterms:W3CDTF">2018-05-27T16:26:00Z</dcterms:modified>
</cp:coreProperties>
</file>