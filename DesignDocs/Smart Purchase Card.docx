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58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288" w:type="dxa"/>
          <w:right w:w="288" w:type="dxa"/>
        </w:tblCellMar>
        <w:tblLook w:val="04A0" w:firstRow="1" w:lastRow="0" w:firstColumn="1" w:lastColumn="0" w:noHBand="0" w:noVBand="1"/>
        <w:tblDescription w:val="Table with cover page title and introduction"/>
      </w:tblPr>
      <w:tblGrid>
        <w:gridCol w:w="11192"/>
      </w:tblGrid>
      <w:tr w:rsidR="006559CC" w:rsidRPr="00DB593A" w14:paraId="75DA4EA4" w14:textId="77777777" w:rsidTr="000E0486">
        <w:trPr>
          <w:trHeight w:val="13104"/>
          <w:jc w:val="center"/>
        </w:trPr>
        <w:tc>
          <w:tcPr>
            <w:tcW w:w="11192" w:type="dxa"/>
            <w:shd w:val="clear" w:color="auto" w:fill="auto"/>
            <w:vAlign w:val="bottom"/>
          </w:tcPr>
          <w:p w14:paraId="6CD9AD4D" w14:textId="45A91D71" w:rsidR="006559CC" w:rsidRPr="00DB593A" w:rsidRDefault="00695699" w:rsidP="00695699">
            <w:pPr>
              <w:pStyle w:val="Title"/>
            </w:pPr>
            <w:r>
              <w:t xml:space="preserve">Smart Purchase Card </w:t>
            </w:r>
          </w:p>
        </w:tc>
      </w:tr>
      <w:tr w:rsidR="00563D68" w:rsidRPr="00DB593A" w14:paraId="71BD2E1B" w14:textId="77777777" w:rsidTr="000E0486">
        <w:trPr>
          <w:jc w:val="center"/>
        </w:trPr>
        <w:tc>
          <w:tcPr>
            <w:tcW w:w="11192" w:type="dxa"/>
            <w:shd w:val="clear" w:color="auto" w:fill="auto"/>
            <w:vAlign w:val="bottom"/>
          </w:tcPr>
          <w:p w14:paraId="5307EA87" w14:textId="2ECE457F" w:rsidR="00563D68" w:rsidRPr="00DB593A" w:rsidRDefault="001E7280" w:rsidP="00695699">
            <w:pPr>
              <w:pStyle w:val="Subtitle"/>
            </w:pPr>
            <w:r>
              <w:t>Concept to Smart Card introducing to purchase items in shops and restaurants</w:t>
            </w:r>
            <w:r w:rsidR="00563D68" w:rsidRPr="00DB593A">
              <w:t>.</w:t>
            </w:r>
          </w:p>
        </w:tc>
      </w:tr>
    </w:tbl>
    <w:p w14:paraId="21D7991D" w14:textId="77777777" w:rsidR="00695699" w:rsidRDefault="00695699" w:rsidP="00695699">
      <w:pPr>
        <w:pStyle w:val="Heading1"/>
        <w:sectPr w:rsidR="00695699" w:rsidSect="00845250">
          <w:headerReference w:type="first" r:id="rId8"/>
          <w:pgSz w:w="12240" w:h="15840" w:code="1"/>
          <w:pgMar w:top="720" w:right="1296" w:bottom="720" w:left="1296" w:header="288" w:footer="720" w:gutter="0"/>
          <w:cols w:space="720"/>
          <w:titlePg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000000" w:themeColor="text1"/>
          <w:sz w:val="22"/>
          <w:szCs w:val="22"/>
        </w:rPr>
        <w:id w:val="94997161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5F05134" w14:textId="77777777" w:rsidR="001E7280" w:rsidRDefault="001E7280">
          <w:pPr>
            <w:pStyle w:val="TOCHeading"/>
          </w:pPr>
        </w:p>
        <w:p w14:paraId="0887C34D" w14:textId="709E5A04" w:rsidR="001E7280" w:rsidRDefault="001E7280">
          <w:pPr>
            <w:pStyle w:val="TOCHeading"/>
          </w:pPr>
          <w:r>
            <w:t>Contents</w:t>
          </w:r>
        </w:p>
        <w:p w14:paraId="5B12E2E0" w14:textId="6FF6E1B7" w:rsidR="001E7280" w:rsidRDefault="001E7280">
          <w:pPr>
            <w:pStyle w:val="TOC1"/>
            <w:tabs>
              <w:tab w:val="right" w:leader="dot" w:pos="963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5122449" w:history="1">
            <w:r w:rsidRPr="00DE33FA">
              <w:rPr>
                <w:rStyle w:val="Hyperlink"/>
                <w:noProof/>
              </w:rPr>
              <w:t>Sequence Diagram 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_Toc515122449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9698B1" w14:textId="3BB89419" w:rsidR="001E7280" w:rsidRDefault="00552A6C">
          <w:pPr>
            <w:pStyle w:val="TOC1"/>
            <w:tabs>
              <w:tab w:val="right" w:leader="dot" w:pos="9638"/>
            </w:tabs>
            <w:rPr>
              <w:noProof/>
            </w:rPr>
          </w:pPr>
          <w:hyperlink w:anchor="_Toc515122450" w:history="1">
            <w:r w:rsidR="001E7280" w:rsidRPr="00DE33FA">
              <w:rPr>
                <w:rStyle w:val="Hyperlink"/>
                <w:noProof/>
              </w:rPr>
              <w:t>Class Diagram</w:t>
            </w:r>
            <w:r w:rsidR="001E7280">
              <w:rPr>
                <w:noProof/>
                <w:webHidden/>
              </w:rPr>
              <w:tab/>
            </w:r>
            <w:r w:rsidR="001E7280">
              <w:rPr>
                <w:noProof/>
                <w:webHidden/>
              </w:rPr>
              <w:fldChar w:fldCharType="begin"/>
            </w:r>
            <w:r w:rsidR="001E7280">
              <w:rPr>
                <w:noProof/>
                <w:webHidden/>
              </w:rPr>
              <w:instrText xml:space="preserve"> PAGEREF _Toc515122450 \h </w:instrText>
            </w:r>
            <w:r w:rsidR="001E7280">
              <w:rPr>
                <w:noProof/>
                <w:webHidden/>
              </w:rPr>
            </w:r>
            <w:r w:rsidR="001E7280">
              <w:rPr>
                <w:noProof/>
                <w:webHidden/>
              </w:rPr>
              <w:fldChar w:fldCharType="separate"/>
            </w:r>
            <w:r w:rsidR="001E7280">
              <w:rPr>
                <w:noProof/>
                <w:webHidden/>
              </w:rPr>
              <w:t>6</w:t>
            </w:r>
            <w:r w:rsidR="001E7280">
              <w:rPr>
                <w:noProof/>
                <w:webHidden/>
              </w:rPr>
              <w:fldChar w:fldCharType="end"/>
            </w:r>
          </w:hyperlink>
        </w:p>
        <w:p w14:paraId="726CBF06" w14:textId="29ED0A8B" w:rsidR="001E7280" w:rsidRDefault="00552A6C">
          <w:pPr>
            <w:pStyle w:val="TOC1"/>
            <w:tabs>
              <w:tab w:val="right" w:leader="dot" w:pos="9638"/>
            </w:tabs>
            <w:rPr>
              <w:noProof/>
            </w:rPr>
          </w:pPr>
          <w:hyperlink w:anchor="_Toc515122451" w:history="1">
            <w:r w:rsidR="001E7280" w:rsidRPr="00DE33FA">
              <w:rPr>
                <w:rStyle w:val="Hyperlink"/>
                <w:noProof/>
              </w:rPr>
              <w:t>Application User Interfaces</w:t>
            </w:r>
            <w:r w:rsidR="001E7280">
              <w:rPr>
                <w:noProof/>
                <w:webHidden/>
              </w:rPr>
              <w:tab/>
            </w:r>
            <w:r w:rsidR="001E7280">
              <w:rPr>
                <w:noProof/>
                <w:webHidden/>
              </w:rPr>
              <w:fldChar w:fldCharType="begin"/>
            </w:r>
            <w:r w:rsidR="001E7280">
              <w:rPr>
                <w:noProof/>
                <w:webHidden/>
              </w:rPr>
              <w:instrText xml:space="preserve"> PAGEREF _Toc515122451 \h </w:instrText>
            </w:r>
            <w:r w:rsidR="001E7280">
              <w:rPr>
                <w:noProof/>
                <w:webHidden/>
              </w:rPr>
            </w:r>
            <w:r w:rsidR="001E7280">
              <w:rPr>
                <w:noProof/>
                <w:webHidden/>
              </w:rPr>
              <w:fldChar w:fldCharType="separate"/>
            </w:r>
            <w:r w:rsidR="001E7280">
              <w:rPr>
                <w:noProof/>
                <w:webHidden/>
              </w:rPr>
              <w:t>7</w:t>
            </w:r>
            <w:r w:rsidR="001E7280">
              <w:rPr>
                <w:noProof/>
                <w:webHidden/>
              </w:rPr>
              <w:fldChar w:fldCharType="end"/>
            </w:r>
          </w:hyperlink>
        </w:p>
        <w:p w14:paraId="5B5C16FF" w14:textId="05BA4A45" w:rsidR="001E7280" w:rsidRDefault="001E7280">
          <w:r>
            <w:rPr>
              <w:b/>
              <w:bCs/>
              <w:noProof/>
            </w:rPr>
            <w:fldChar w:fldCharType="end"/>
          </w:r>
        </w:p>
      </w:sdtContent>
    </w:sdt>
    <w:p w14:paraId="5991B2D7" w14:textId="77777777" w:rsidR="00695699" w:rsidRDefault="00695699" w:rsidP="00695699">
      <w:pPr>
        <w:sectPr w:rsidR="00695699" w:rsidSect="00845250">
          <w:headerReference w:type="first" r:id="rId9"/>
          <w:pgSz w:w="12240" w:h="15840" w:code="1"/>
          <w:pgMar w:top="720" w:right="1296" w:bottom="720" w:left="1296" w:header="288" w:footer="720" w:gutter="0"/>
          <w:cols w:space="720"/>
          <w:titlePg/>
          <w:docGrid w:linePitch="360"/>
        </w:sectPr>
      </w:pPr>
    </w:p>
    <w:p w14:paraId="40F69BB1" w14:textId="2A7F3D46" w:rsidR="00695699" w:rsidRDefault="00695699" w:rsidP="00695699">
      <w:pPr>
        <w:pStyle w:val="Heading1"/>
      </w:pPr>
      <w:bookmarkStart w:id="0" w:name="_Toc515122449"/>
      <w:r>
        <w:lastRenderedPageBreak/>
        <w:t>Sequence Diagram Story</w:t>
      </w:r>
      <w:bookmarkEnd w:id="0"/>
    </w:p>
    <w:p w14:paraId="0883802F" w14:textId="77777777" w:rsidR="00695699" w:rsidRPr="00695699" w:rsidRDefault="00695699" w:rsidP="00695699">
      <w:pPr>
        <w:spacing w:after="0" w:line="240" w:lineRule="auto"/>
        <w:rPr>
          <w:rFonts w:asciiTheme="majorHAnsi" w:hAnsiTheme="majorHAnsi"/>
          <w:sz w:val="20"/>
          <w:szCs w:val="20"/>
        </w:rPr>
      </w:pPr>
      <w:r w:rsidRPr="00695699">
        <w:rPr>
          <w:rFonts w:asciiTheme="majorHAnsi" w:hAnsiTheme="majorHAnsi"/>
          <w:sz w:val="20"/>
          <w:szCs w:val="20"/>
        </w:rPr>
        <w:t>Customer-&gt;Counter: Enter to shop</w:t>
      </w:r>
    </w:p>
    <w:p w14:paraId="37D9400D" w14:textId="77777777" w:rsidR="00695699" w:rsidRPr="00695699" w:rsidRDefault="00695699" w:rsidP="00695699">
      <w:pPr>
        <w:spacing w:after="0" w:line="240" w:lineRule="auto"/>
        <w:rPr>
          <w:rFonts w:asciiTheme="majorHAnsi" w:hAnsiTheme="majorHAnsi"/>
          <w:sz w:val="20"/>
          <w:szCs w:val="20"/>
        </w:rPr>
      </w:pPr>
      <w:r w:rsidRPr="00695699">
        <w:rPr>
          <w:rFonts w:asciiTheme="majorHAnsi" w:hAnsiTheme="majorHAnsi"/>
          <w:sz w:val="20"/>
          <w:szCs w:val="20"/>
        </w:rPr>
        <w:t xml:space="preserve">note right of Counter: Counter gives a </w:t>
      </w:r>
      <w:proofErr w:type="spellStart"/>
      <w:r w:rsidRPr="00695699">
        <w:rPr>
          <w:rFonts w:asciiTheme="majorHAnsi" w:hAnsiTheme="majorHAnsi"/>
          <w:sz w:val="20"/>
          <w:szCs w:val="20"/>
        </w:rPr>
        <w:t>UserCard</w:t>
      </w:r>
      <w:proofErr w:type="spellEnd"/>
    </w:p>
    <w:p w14:paraId="247AF64F" w14:textId="77777777" w:rsidR="00695699" w:rsidRPr="00695699" w:rsidRDefault="00695699" w:rsidP="00695699">
      <w:pPr>
        <w:spacing w:after="0" w:line="240" w:lineRule="auto"/>
        <w:rPr>
          <w:rFonts w:asciiTheme="majorHAnsi" w:hAnsiTheme="majorHAnsi"/>
          <w:sz w:val="20"/>
          <w:szCs w:val="20"/>
        </w:rPr>
      </w:pPr>
      <w:r w:rsidRPr="00695699">
        <w:rPr>
          <w:rFonts w:asciiTheme="majorHAnsi" w:hAnsiTheme="majorHAnsi"/>
          <w:sz w:val="20"/>
          <w:szCs w:val="20"/>
        </w:rPr>
        <w:t>Customer-&gt;Table: Goes to a table</w:t>
      </w:r>
    </w:p>
    <w:p w14:paraId="1276E06A" w14:textId="77777777" w:rsidR="00695699" w:rsidRPr="00695699" w:rsidRDefault="00695699" w:rsidP="00695699">
      <w:pPr>
        <w:spacing w:after="0" w:line="240" w:lineRule="auto"/>
        <w:rPr>
          <w:rFonts w:asciiTheme="majorHAnsi" w:hAnsiTheme="majorHAnsi"/>
          <w:sz w:val="20"/>
          <w:szCs w:val="20"/>
        </w:rPr>
      </w:pPr>
    </w:p>
    <w:p w14:paraId="758BEE30" w14:textId="77777777" w:rsidR="00695699" w:rsidRPr="00695699" w:rsidRDefault="00695699" w:rsidP="00695699">
      <w:pPr>
        <w:spacing w:after="0" w:line="240" w:lineRule="auto"/>
        <w:rPr>
          <w:rFonts w:asciiTheme="majorHAnsi" w:hAnsiTheme="majorHAnsi"/>
          <w:sz w:val="20"/>
          <w:szCs w:val="20"/>
        </w:rPr>
      </w:pPr>
      <w:r w:rsidRPr="00695699">
        <w:rPr>
          <w:rFonts w:asciiTheme="majorHAnsi" w:hAnsiTheme="majorHAnsi"/>
          <w:sz w:val="20"/>
          <w:szCs w:val="20"/>
        </w:rPr>
        <w:t>alt New APP User</w:t>
      </w:r>
    </w:p>
    <w:p w14:paraId="143DA3AC" w14:textId="77777777" w:rsidR="00695699" w:rsidRPr="00695699" w:rsidRDefault="00695699" w:rsidP="00695699">
      <w:pPr>
        <w:spacing w:after="0" w:line="240" w:lineRule="auto"/>
        <w:rPr>
          <w:rFonts w:asciiTheme="majorHAnsi" w:hAnsiTheme="majorHAnsi"/>
          <w:sz w:val="20"/>
          <w:szCs w:val="20"/>
        </w:rPr>
      </w:pPr>
      <w:r w:rsidRPr="00695699">
        <w:rPr>
          <w:rFonts w:asciiTheme="majorHAnsi" w:hAnsiTheme="majorHAnsi"/>
          <w:sz w:val="20"/>
          <w:szCs w:val="20"/>
        </w:rPr>
        <w:t xml:space="preserve">    Customer-&gt;Customer: Scans the APPQR from </w:t>
      </w:r>
      <w:proofErr w:type="spellStart"/>
      <w:r w:rsidRPr="00695699">
        <w:rPr>
          <w:rFonts w:asciiTheme="majorHAnsi" w:hAnsiTheme="majorHAnsi"/>
          <w:sz w:val="20"/>
          <w:szCs w:val="20"/>
        </w:rPr>
        <w:t>UserCard</w:t>
      </w:r>
      <w:proofErr w:type="spellEnd"/>
    </w:p>
    <w:p w14:paraId="1BBCB742" w14:textId="77777777" w:rsidR="00695699" w:rsidRPr="00695699" w:rsidRDefault="00695699" w:rsidP="00695699">
      <w:pPr>
        <w:spacing w:after="0" w:line="240" w:lineRule="auto"/>
        <w:rPr>
          <w:rFonts w:asciiTheme="majorHAnsi" w:hAnsiTheme="majorHAnsi"/>
          <w:sz w:val="20"/>
          <w:szCs w:val="20"/>
        </w:rPr>
      </w:pPr>
      <w:r w:rsidRPr="00695699">
        <w:rPr>
          <w:rFonts w:asciiTheme="majorHAnsi" w:hAnsiTheme="majorHAnsi"/>
          <w:sz w:val="20"/>
          <w:szCs w:val="20"/>
        </w:rPr>
        <w:t>else Existing APP User</w:t>
      </w:r>
    </w:p>
    <w:p w14:paraId="31CF142D" w14:textId="77777777" w:rsidR="00695699" w:rsidRPr="00695699" w:rsidRDefault="00695699" w:rsidP="00695699">
      <w:pPr>
        <w:spacing w:after="0" w:line="240" w:lineRule="auto"/>
        <w:rPr>
          <w:rFonts w:asciiTheme="majorHAnsi" w:hAnsiTheme="majorHAnsi"/>
          <w:sz w:val="20"/>
          <w:szCs w:val="20"/>
        </w:rPr>
      </w:pPr>
      <w:r w:rsidRPr="00695699">
        <w:rPr>
          <w:rFonts w:asciiTheme="majorHAnsi" w:hAnsiTheme="majorHAnsi"/>
          <w:sz w:val="20"/>
          <w:szCs w:val="20"/>
        </w:rPr>
        <w:t xml:space="preserve">    Customer-&gt;Customer: Open the App already installed </w:t>
      </w:r>
    </w:p>
    <w:p w14:paraId="7045DAD6" w14:textId="77777777" w:rsidR="00695699" w:rsidRPr="00695699" w:rsidRDefault="00695699" w:rsidP="00695699">
      <w:pPr>
        <w:spacing w:after="0" w:line="240" w:lineRule="auto"/>
        <w:rPr>
          <w:rFonts w:asciiTheme="majorHAnsi" w:hAnsiTheme="majorHAnsi"/>
          <w:sz w:val="20"/>
          <w:szCs w:val="20"/>
        </w:rPr>
      </w:pPr>
      <w:r w:rsidRPr="00695699">
        <w:rPr>
          <w:rFonts w:asciiTheme="majorHAnsi" w:hAnsiTheme="majorHAnsi"/>
          <w:sz w:val="20"/>
          <w:szCs w:val="20"/>
        </w:rPr>
        <w:t>end</w:t>
      </w:r>
    </w:p>
    <w:p w14:paraId="42E93170" w14:textId="77777777" w:rsidR="00695699" w:rsidRPr="00695699" w:rsidRDefault="00695699" w:rsidP="00695699">
      <w:pPr>
        <w:spacing w:after="0" w:line="240" w:lineRule="auto"/>
        <w:rPr>
          <w:rFonts w:asciiTheme="majorHAnsi" w:hAnsiTheme="majorHAnsi"/>
          <w:sz w:val="20"/>
          <w:szCs w:val="20"/>
        </w:rPr>
      </w:pPr>
      <w:r w:rsidRPr="00695699">
        <w:rPr>
          <w:rFonts w:asciiTheme="majorHAnsi" w:hAnsiTheme="majorHAnsi"/>
          <w:sz w:val="20"/>
          <w:szCs w:val="20"/>
        </w:rPr>
        <w:t xml:space="preserve">note right of Customer: </w:t>
      </w:r>
      <w:proofErr w:type="spellStart"/>
      <w:r w:rsidRPr="00695699">
        <w:rPr>
          <w:rFonts w:asciiTheme="majorHAnsi" w:hAnsiTheme="majorHAnsi"/>
          <w:sz w:val="20"/>
          <w:szCs w:val="20"/>
        </w:rPr>
        <w:t>AppQR</w:t>
      </w:r>
      <w:proofErr w:type="spellEnd"/>
      <w:r w:rsidRPr="00695699">
        <w:rPr>
          <w:rFonts w:asciiTheme="majorHAnsi" w:hAnsiTheme="majorHAnsi"/>
          <w:sz w:val="20"/>
          <w:szCs w:val="20"/>
        </w:rPr>
        <w:t xml:space="preserve"> is on the backside of </w:t>
      </w:r>
      <w:proofErr w:type="spellStart"/>
      <w:r w:rsidRPr="00695699">
        <w:rPr>
          <w:rFonts w:asciiTheme="majorHAnsi" w:hAnsiTheme="majorHAnsi"/>
          <w:sz w:val="20"/>
          <w:szCs w:val="20"/>
        </w:rPr>
        <w:t>UserQR</w:t>
      </w:r>
      <w:proofErr w:type="spellEnd"/>
    </w:p>
    <w:p w14:paraId="071A6C88" w14:textId="77777777" w:rsidR="00695699" w:rsidRPr="00695699" w:rsidRDefault="00695699" w:rsidP="00695699">
      <w:pPr>
        <w:spacing w:after="0" w:line="240" w:lineRule="auto"/>
        <w:rPr>
          <w:rFonts w:asciiTheme="majorHAnsi" w:hAnsiTheme="majorHAnsi"/>
          <w:sz w:val="20"/>
          <w:szCs w:val="20"/>
        </w:rPr>
      </w:pPr>
    </w:p>
    <w:p w14:paraId="1BC264E4" w14:textId="77777777" w:rsidR="00695699" w:rsidRPr="00695699" w:rsidRDefault="00695699" w:rsidP="00695699">
      <w:pPr>
        <w:spacing w:after="0" w:line="240" w:lineRule="auto"/>
        <w:rPr>
          <w:rFonts w:asciiTheme="majorHAnsi" w:hAnsiTheme="majorHAnsi"/>
          <w:sz w:val="20"/>
          <w:szCs w:val="20"/>
        </w:rPr>
      </w:pPr>
      <w:r w:rsidRPr="00695699">
        <w:rPr>
          <w:rFonts w:asciiTheme="majorHAnsi" w:hAnsiTheme="majorHAnsi"/>
          <w:sz w:val="20"/>
          <w:szCs w:val="20"/>
        </w:rPr>
        <w:t>Customer-&gt;App: Customer opens the App.</w:t>
      </w:r>
    </w:p>
    <w:p w14:paraId="0BA53D3F" w14:textId="77777777" w:rsidR="00695699" w:rsidRPr="00695699" w:rsidRDefault="00695699" w:rsidP="00695699">
      <w:pPr>
        <w:spacing w:after="0" w:line="240" w:lineRule="auto"/>
        <w:rPr>
          <w:rFonts w:asciiTheme="majorHAnsi" w:hAnsiTheme="majorHAnsi"/>
          <w:sz w:val="20"/>
          <w:szCs w:val="20"/>
        </w:rPr>
      </w:pPr>
      <w:r w:rsidRPr="00695699">
        <w:rPr>
          <w:rFonts w:asciiTheme="majorHAnsi" w:hAnsiTheme="majorHAnsi"/>
          <w:sz w:val="20"/>
          <w:szCs w:val="20"/>
        </w:rPr>
        <w:t xml:space="preserve">note right of </w:t>
      </w:r>
      <w:proofErr w:type="spellStart"/>
      <w:r w:rsidRPr="00695699">
        <w:rPr>
          <w:rFonts w:asciiTheme="majorHAnsi" w:hAnsiTheme="majorHAnsi"/>
          <w:sz w:val="20"/>
          <w:szCs w:val="20"/>
        </w:rPr>
        <w:t>AppCart</w:t>
      </w:r>
      <w:proofErr w:type="spellEnd"/>
      <w:r w:rsidRPr="00695699">
        <w:rPr>
          <w:rFonts w:asciiTheme="majorHAnsi" w:hAnsiTheme="majorHAnsi"/>
          <w:sz w:val="20"/>
          <w:szCs w:val="20"/>
        </w:rPr>
        <w:t>: [].</w:t>
      </w:r>
    </w:p>
    <w:p w14:paraId="5D2B5920" w14:textId="77777777" w:rsidR="00695699" w:rsidRPr="00695699" w:rsidRDefault="00695699" w:rsidP="00695699">
      <w:pPr>
        <w:spacing w:after="0" w:line="240" w:lineRule="auto"/>
        <w:rPr>
          <w:rFonts w:asciiTheme="majorHAnsi" w:hAnsiTheme="majorHAnsi"/>
          <w:sz w:val="20"/>
          <w:szCs w:val="20"/>
        </w:rPr>
      </w:pPr>
    </w:p>
    <w:p w14:paraId="63070627" w14:textId="77777777" w:rsidR="00695699" w:rsidRPr="00695699" w:rsidRDefault="00695699" w:rsidP="00695699">
      <w:pPr>
        <w:spacing w:after="0" w:line="240" w:lineRule="auto"/>
        <w:rPr>
          <w:rFonts w:asciiTheme="majorHAnsi" w:hAnsiTheme="majorHAnsi"/>
          <w:sz w:val="20"/>
          <w:szCs w:val="20"/>
        </w:rPr>
      </w:pPr>
      <w:r w:rsidRPr="00695699">
        <w:rPr>
          <w:rFonts w:asciiTheme="majorHAnsi" w:hAnsiTheme="majorHAnsi"/>
          <w:sz w:val="20"/>
          <w:szCs w:val="20"/>
        </w:rPr>
        <w:t>App-&gt;</w:t>
      </w:r>
      <w:proofErr w:type="spellStart"/>
      <w:r w:rsidRPr="00695699">
        <w:rPr>
          <w:rFonts w:asciiTheme="majorHAnsi" w:hAnsiTheme="majorHAnsi"/>
          <w:sz w:val="20"/>
          <w:szCs w:val="20"/>
        </w:rPr>
        <w:t>AppCart</w:t>
      </w:r>
      <w:proofErr w:type="spellEnd"/>
      <w:r w:rsidRPr="00695699">
        <w:rPr>
          <w:rFonts w:asciiTheme="majorHAnsi" w:hAnsiTheme="majorHAnsi"/>
          <w:sz w:val="20"/>
          <w:szCs w:val="20"/>
        </w:rPr>
        <w:t>: Select the order</w:t>
      </w:r>
    </w:p>
    <w:p w14:paraId="1F83E4BB" w14:textId="77777777" w:rsidR="00695699" w:rsidRPr="00695699" w:rsidRDefault="00695699" w:rsidP="00695699">
      <w:pPr>
        <w:spacing w:after="0" w:line="240" w:lineRule="auto"/>
        <w:rPr>
          <w:rFonts w:asciiTheme="majorHAnsi" w:hAnsiTheme="majorHAnsi"/>
          <w:sz w:val="20"/>
          <w:szCs w:val="20"/>
        </w:rPr>
      </w:pPr>
      <w:r w:rsidRPr="00695699">
        <w:rPr>
          <w:rFonts w:asciiTheme="majorHAnsi" w:hAnsiTheme="majorHAnsi"/>
          <w:sz w:val="20"/>
          <w:szCs w:val="20"/>
        </w:rPr>
        <w:t xml:space="preserve">note left of </w:t>
      </w:r>
      <w:proofErr w:type="spellStart"/>
      <w:r w:rsidRPr="00695699">
        <w:rPr>
          <w:rFonts w:asciiTheme="majorHAnsi" w:hAnsiTheme="majorHAnsi"/>
          <w:sz w:val="20"/>
          <w:szCs w:val="20"/>
        </w:rPr>
        <w:t>AppCart</w:t>
      </w:r>
      <w:proofErr w:type="spellEnd"/>
      <w:r w:rsidRPr="00695699">
        <w:rPr>
          <w:rFonts w:asciiTheme="majorHAnsi" w:hAnsiTheme="majorHAnsi"/>
          <w:sz w:val="20"/>
          <w:szCs w:val="20"/>
        </w:rPr>
        <w:t>: Customer Select Items</w:t>
      </w:r>
    </w:p>
    <w:p w14:paraId="21EA9641" w14:textId="77777777" w:rsidR="00695699" w:rsidRPr="00695699" w:rsidRDefault="00695699" w:rsidP="00695699">
      <w:pPr>
        <w:spacing w:after="0" w:line="240" w:lineRule="auto"/>
        <w:rPr>
          <w:rFonts w:asciiTheme="majorHAnsi" w:hAnsiTheme="majorHAnsi"/>
          <w:sz w:val="20"/>
          <w:szCs w:val="20"/>
        </w:rPr>
      </w:pPr>
      <w:r w:rsidRPr="00695699">
        <w:rPr>
          <w:rFonts w:asciiTheme="majorHAnsi" w:hAnsiTheme="majorHAnsi"/>
          <w:sz w:val="20"/>
          <w:szCs w:val="20"/>
        </w:rPr>
        <w:t xml:space="preserve">note right of </w:t>
      </w:r>
      <w:proofErr w:type="spellStart"/>
      <w:r w:rsidRPr="00695699">
        <w:rPr>
          <w:rFonts w:asciiTheme="majorHAnsi" w:hAnsiTheme="majorHAnsi"/>
          <w:sz w:val="20"/>
          <w:szCs w:val="20"/>
        </w:rPr>
        <w:t>AppCart</w:t>
      </w:r>
      <w:proofErr w:type="spellEnd"/>
      <w:r w:rsidRPr="00695699">
        <w:rPr>
          <w:rFonts w:asciiTheme="majorHAnsi" w:hAnsiTheme="majorHAnsi"/>
          <w:sz w:val="20"/>
          <w:szCs w:val="20"/>
        </w:rPr>
        <w:t>: [item1, item2, item3]</w:t>
      </w:r>
    </w:p>
    <w:p w14:paraId="3F92F78E" w14:textId="77777777" w:rsidR="00695699" w:rsidRPr="00695699" w:rsidRDefault="00695699" w:rsidP="00695699">
      <w:pPr>
        <w:spacing w:after="0" w:line="240" w:lineRule="auto"/>
        <w:rPr>
          <w:rFonts w:asciiTheme="majorHAnsi" w:hAnsiTheme="majorHAnsi"/>
          <w:sz w:val="20"/>
          <w:szCs w:val="20"/>
        </w:rPr>
      </w:pPr>
    </w:p>
    <w:p w14:paraId="042FE86B" w14:textId="77777777" w:rsidR="00695699" w:rsidRPr="00695699" w:rsidRDefault="00695699" w:rsidP="00695699">
      <w:pPr>
        <w:spacing w:after="0" w:line="240" w:lineRule="auto"/>
        <w:rPr>
          <w:rFonts w:asciiTheme="majorHAnsi" w:hAnsiTheme="majorHAnsi"/>
          <w:sz w:val="20"/>
          <w:szCs w:val="20"/>
        </w:rPr>
      </w:pPr>
      <w:r w:rsidRPr="00695699">
        <w:rPr>
          <w:rFonts w:asciiTheme="majorHAnsi" w:hAnsiTheme="majorHAnsi"/>
          <w:sz w:val="20"/>
          <w:szCs w:val="20"/>
        </w:rPr>
        <w:t xml:space="preserve">Customer-&gt;App: </w:t>
      </w:r>
      <w:proofErr w:type="spellStart"/>
      <w:r w:rsidRPr="00695699">
        <w:rPr>
          <w:rFonts w:asciiTheme="majorHAnsi" w:hAnsiTheme="majorHAnsi"/>
          <w:sz w:val="20"/>
          <w:szCs w:val="20"/>
        </w:rPr>
        <w:t>Submiting</w:t>
      </w:r>
      <w:proofErr w:type="spellEnd"/>
      <w:r w:rsidRPr="00695699">
        <w:rPr>
          <w:rFonts w:asciiTheme="majorHAnsi" w:hAnsiTheme="majorHAnsi"/>
          <w:sz w:val="20"/>
          <w:szCs w:val="20"/>
        </w:rPr>
        <w:t xml:space="preserve"> Cart to do the order</w:t>
      </w:r>
    </w:p>
    <w:p w14:paraId="3CF3FE94" w14:textId="77777777" w:rsidR="00695699" w:rsidRPr="00695699" w:rsidRDefault="00695699" w:rsidP="00695699">
      <w:pPr>
        <w:spacing w:after="0" w:line="240" w:lineRule="auto"/>
        <w:rPr>
          <w:rFonts w:asciiTheme="majorHAnsi" w:hAnsiTheme="majorHAnsi"/>
          <w:sz w:val="20"/>
          <w:szCs w:val="20"/>
        </w:rPr>
      </w:pPr>
      <w:r w:rsidRPr="00695699">
        <w:rPr>
          <w:rFonts w:asciiTheme="majorHAnsi" w:hAnsiTheme="majorHAnsi"/>
          <w:sz w:val="20"/>
          <w:szCs w:val="20"/>
        </w:rPr>
        <w:t xml:space="preserve">note right of </w:t>
      </w:r>
      <w:proofErr w:type="spellStart"/>
      <w:r w:rsidRPr="00695699">
        <w:rPr>
          <w:rFonts w:asciiTheme="majorHAnsi" w:hAnsiTheme="majorHAnsi"/>
          <w:sz w:val="20"/>
          <w:szCs w:val="20"/>
        </w:rPr>
        <w:t>AppCart</w:t>
      </w:r>
      <w:proofErr w:type="spellEnd"/>
      <w:r w:rsidRPr="00695699">
        <w:rPr>
          <w:rFonts w:asciiTheme="majorHAnsi" w:hAnsiTheme="majorHAnsi"/>
          <w:sz w:val="20"/>
          <w:szCs w:val="20"/>
        </w:rPr>
        <w:t>: [item1, item2, item3]</w:t>
      </w:r>
    </w:p>
    <w:p w14:paraId="777A45F5" w14:textId="77777777" w:rsidR="00695699" w:rsidRPr="00695699" w:rsidRDefault="00695699" w:rsidP="00695699">
      <w:pPr>
        <w:spacing w:after="0" w:line="240" w:lineRule="auto"/>
        <w:rPr>
          <w:rFonts w:asciiTheme="majorHAnsi" w:hAnsiTheme="majorHAnsi"/>
          <w:sz w:val="20"/>
          <w:szCs w:val="20"/>
        </w:rPr>
      </w:pPr>
    </w:p>
    <w:p w14:paraId="28DAD22C" w14:textId="77777777" w:rsidR="00695699" w:rsidRPr="00695699" w:rsidRDefault="00695699" w:rsidP="00695699">
      <w:pPr>
        <w:spacing w:after="0" w:line="240" w:lineRule="auto"/>
        <w:rPr>
          <w:rFonts w:asciiTheme="majorHAnsi" w:hAnsiTheme="majorHAnsi"/>
          <w:sz w:val="20"/>
          <w:szCs w:val="20"/>
        </w:rPr>
      </w:pPr>
      <w:r w:rsidRPr="00695699">
        <w:rPr>
          <w:rFonts w:asciiTheme="majorHAnsi" w:hAnsiTheme="majorHAnsi"/>
          <w:sz w:val="20"/>
          <w:szCs w:val="20"/>
        </w:rPr>
        <w:t>App-&gt;</w:t>
      </w:r>
      <w:proofErr w:type="spellStart"/>
      <w:r w:rsidRPr="00695699">
        <w:rPr>
          <w:rFonts w:asciiTheme="majorHAnsi" w:hAnsiTheme="majorHAnsi"/>
          <w:sz w:val="20"/>
          <w:szCs w:val="20"/>
        </w:rPr>
        <w:t>AppCart</w:t>
      </w:r>
      <w:proofErr w:type="spellEnd"/>
      <w:r w:rsidRPr="00695699">
        <w:rPr>
          <w:rFonts w:asciiTheme="majorHAnsi" w:hAnsiTheme="majorHAnsi"/>
          <w:sz w:val="20"/>
          <w:szCs w:val="20"/>
        </w:rPr>
        <w:t>: Request Submission</w:t>
      </w:r>
    </w:p>
    <w:p w14:paraId="6DBDB9B9" w14:textId="77777777" w:rsidR="00695699" w:rsidRPr="00695699" w:rsidRDefault="00695699" w:rsidP="00695699">
      <w:pPr>
        <w:spacing w:after="0" w:line="240" w:lineRule="auto"/>
        <w:rPr>
          <w:rFonts w:asciiTheme="majorHAnsi" w:hAnsiTheme="majorHAnsi"/>
          <w:sz w:val="20"/>
          <w:szCs w:val="20"/>
        </w:rPr>
      </w:pPr>
      <w:r w:rsidRPr="00695699">
        <w:rPr>
          <w:rFonts w:asciiTheme="majorHAnsi" w:hAnsiTheme="majorHAnsi"/>
          <w:sz w:val="20"/>
          <w:szCs w:val="20"/>
        </w:rPr>
        <w:t xml:space="preserve">note right of </w:t>
      </w:r>
      <w:proofErr w:type="spellStart"/>
      <w:r w:rsidRPr="00695699">
        <w:rPr>
          <w:rFonts w:asciiTheme="majorHAnsi" w:hAnsiTheme="majorHAnsi"/>
          <w:sz w:val="20"/>
          <w:szCs w:val="20"/>
        </w:rPr>
        <w:t>AppCart</w:t>
      </w:r>
      <w:proofErr w:type="spellEnd"/>
      <w:r w:rsidRPr="00695699">
        <w:rPr>
          <w:rFonts w:asciiTheme="majorHAnsi" w:hAnsiTheme="majorHAnsi"/>
          <w:sz w:val="20"/>
          <w:szCs w:val="20"/>
        </w:rPr>
        <w:t>: [item1, item2, item3]</w:t>
      </w:r>
    </w:p>
    <w:p w14:paraId="228AE2F3" w14:textId="77777777" w:rsidR="00695699" w:rsidRPr="00695699" w:rsidRDefault="00695699" w:rsidP="00695699">
      <w:pPr>
        <w:spacing w:after="0" w:line="240" w:lineRule="auto"/>
        <w:rPr>
          <w:rFonts w:asciiTheme="majorHAnsi" w:hAnsiTheme="majorHAnsi"/>
          <w:sz w:val="20"/>
          <w:szCs w:val="20"/>
        </w:rPr>
      </w:pPr>
    </w:p>
    <w:p w14:paraId="453137C1" w14:textId="77777777" w:rsidR="00695699" w:rsidRPr="00695699" w:rsidRDefault="00695699" w:rsidP="00695699">
      <w:pPr>
        <w:spacing w:after="0" w:line="240" w:lineRule="auto"/>
        <w:rPr>
          <w:rFonts w:asciiTheme="majorHAnsi" w:hAnsiTheme="majorHAnsi"/>
          <w:sz w:val="20"/>
          <w:szCs w:val="20"/>
        </w:rPr>
      </w:pPr>
      <w:proofErr w:type="spellStart"/>
      <w:r w:rsidRPr="00695699">
        <w:rPr>
          <w:rFonts w:asciiTheme="majorHAnsi" w:hAnsiTheme="majorHAnsi"/>
          <w:sz w:val="20"/>
          <w:szCs w:val="20"/>
        </w:rPr>
        <w:t>AppCart</w:t>
      </w:r>
      <w:proofErr w:type="spellEnd"/>
      <w:r w:rsidRPr="00695699">
        <w:rPr>
          <w:rFonts w:asciiTheme="majorHAnsi" w:hAnsiTheme="majorHAnsi"/>
          <w:sz w:val="20"/>
          <w:szCs w:val="20"/>
        </w:rPr>
        <w:t xml:space="preserve">-&gt;App: Returns </w:t>
      </w:r>
      <w:proofErr w:type="spellStart"/>
      <w:r w:rsidRPr="00695699">
        <w:rPr>
          <w:rFonts w:asciiTheme="majorHAnsi" w:hAnsiTheme="majorHAnsi"/>
          <w:sz w:val="20"/>
          <w:szCs w:val="20"/>
        </w:rPr>
        <w:t>SelectedItems</w:t>
      </w:r>
      <w:proofErr w:type="spellEnd"/>
    </w:p>
    <w:p w14:paraId="0C34B8CA" w14:textId="77777777" w:rsidR="00695699" w:rsidRPr="00695699" w:rsidRDefault="00695699" w:rsidP="00695699">
      <w:pPr>
        <w:spacing w:after="0" w:line="240" w:lineRule="auto"/>
        <w:rPr>
          <w:rFonts w:asciiTheme="majorHAnsi" w:hAnsiTheme="majorHAnsi"/>
          <w:sz w:val="20"/>
          <w:szCs w:val="20"/>
        </w:rPr>
      </w:pPr>
    </w:p>
    <w:p w14:paraId="5DA1D068" w14:textId="77777777" w:rsidR="00695699" w:rsidRPr="00695699" w:rsidRDefault="00695699" w:rsidP="00695699">
      <w:pPr>
        <w:spacing w:after="0" w:line="240" w:lineRule="auto"/>
        <w:rPr>
          <w:rFonts w:asciiTheme="majorHAnsi" w:hAnsiTheme="majorHAnsi"/>
          <w:sz w:val="20"/>
          <w:szCs w:val="20"/>
        </w:rPr>
      </w:pPr>
      <w:r w:rsidRPr="00695699">
        <w:rPr>
          <w:rFonts w:asciiTheme="majorHAnsi" w:hAnsiTheme="majorHAnsi"/>
          <w:sz w:val="20"/>
          <w:szCs w:val="20"/>
        </w:rPr>
        <w:t xml:space="preserve">App-&gt;Customer: Request </w:t>
      </w:r>
      <w:proofErr w:type="spellStart"/>
      <w:r w:rsidRPr="00695699">
        <w:rPr>
          <w:rFonts w:asciiTheme="majorHAnsi" w:hAnsiTheme="majorHAnsi"/>
          <w:sz w:val="20"/>
          <w:szCs w:val="20"/>
        </w:rPr>
        <w:t>CustomerQR</w:t>
      </w:r>
      <w:proofErr w:type="spellEnd"/>
      <w:r w:rsidRPr="00695699">
        <w:rPr>
          <w:rFonts w:asciiTheme="majorHAnsi" w:hAnsiTheme="majorHAnsi"/>
          <w:sz w:val="20"/>
          <w:szCs w:val="20"/>
        </w:rPr>
        <w:t xml:space="preserve"> to proceed</w:t>
      </w:r>
    </w:p>
    <w:p w14:paraId="23C51A5F" w14:textId="77777777" w:rsidR="00695699" w:rsidRPr="00695699" w:rsidRDefault="00695699" w:rsidP="00695699">
      <w:pPr>
        <w:spacing w:after="0" w:line="240" w:lineRule="auto"/>
        <w:rPr>
          <w:rFonts w:asciiTheme="majorHAnsi" w:hAnsiTheme="majorHAnsi"/>
          <w:sz w:val="20"/>
          <w:szCs w:val="20"/>
        </w:rPr>
      </w:pPr>
    </w:p>
    <w:p w14:paraId="5B917A43" w14:textId="77777777" w:rsidR="00695699" w:rsidRPr="00695699" w:rsidRDefault="00695699" w:rsidP="00695699">
      <w:pPr>
        <w:spacing w:after="0" w:line="240" w:lineRule="auto"/>
        <w:rPr>
          <w:rFonts w:asciiTheme="majorHAnsi" w:hAnsiTheme="majorHAnsi"/>
          <w:sz w:val="20"/>
          <w:szCs w:val="20"/>
        </w:rPr>
      </w:pPr>
      <w:r w:rsidRPr="00695699">
        <w:rPr>
          <w:rFonts w:asciiTheme="majorHAnsi" w:hAnsiTheme="majorHAnsi"/>
          <w:sz w:val="20"/>
          <w:szCs w:val="20"/>
        </w:rPr>
        <w:t xml:space="preserve">Customer-&gt;App: Submit </w:t>
      </w:r>
      <w:proofErr w:type="spellStart"/>
      <w:r w:rsidRPr="00695699">
        <w:rPr>
          <w:rFonts w:asciiTheme="majorHAnsi" w:hAnsiTheme="majorHAnsi"/>
          <w:sz w:val="20"/>
          <w:szCs w:val="20"/>
        </w:rPr>
        <w:t>CustomerQR</w:t>
      </w:r>
      <w:proofErr w:type="spellEnd"/>
    </w:p>
    <w:p w14:paraId="770C4EAD" w14:textId="77777777" w:rsidR="00695699" w:rsidRPr="00695699" w:rsidRDefault="00695699" w:rsidP="00695699">
      <w:pPr>
        <w:spacing w:after="0" w:line="240" w:lineRule="auto"/>
        <w:rPr>
          <w:rFonts w:asciiTheme="majorHAnsi" w:hAnsiTheme="majorHAnsi"/>
          <w:sz w:val="20"/>
          <w:szCs w:val="20"/>
        </w:rPr>
      </w:pPr>
      <w:r w:rsidRPr="00695699">
        <w:rPr>
          <w:rFonts w:asciiTheme="majorHAnsi" w:hAnsiTheme="majorHAnsi"/>
          <w:sz w:val="20"/>
          <w:szCs w:val="20"/>
        </w:rPr>
        <w:t xml:space="preserve">note right of Customer: </w:t>
      </w:r>
      <w:proofErr w:type="spellStart"/>
      <w:r w:rsidRPr="00695699">
        <w:rPr>
          <w:rFonts w:asciiTheme="majorHAnsi" w:hAnsiTheme="majorHAnsi"/>
          <w:sz w:val="20"/>
          <w:szCs w:val="20"/>
        </w:rPr>
        <w:t>CustomerQR</w:t>
      </w:r>
      <w:proofErr w:type="spellEnd"/>
      <w:r w:rsidRPr="00695699">
        <w:rPr>
          <w:rFonts w:asciiTheme="majorHAnsi" w:hAnsiTheme="majorHAnsi"/>
          <w:sz w:val="20"/>
          <w:szCs w:val="20"/>
        </w:rPr>
        <w:t xml:space="preserve"> is in </w:t>
      </w:r>
      <w:proofErr w:type="spellStart"/>
      <w:r w:rsidRPr="00695699">
        <w:rPr>
          <w:rFonts w:asciiTheme="majorHAnsi" w:hAnsiTheme="majorHAnsi"/>
          <w:sz w:val="20"/>
          <w:szCs w:val="20"/>
        </w:rPr>
        <w:t>UserCard</w:t>
      </w:r>
      <w:proofErr w:type="spellEnd"/>
    </w:p>
    <w:p w14:paraId="2E334A18" w14:textId="77777777" w:rsidR="00695699" w:rsidRPr="00695699" w:rsidRDefault="00695699" w:rsidP="00695699">
      <w:pPr>
        <w:spacing w:after="0" w:line="240" w:lineRule="auto"/>
        <w:rPr>
          <w:rFonts w:asciiTheme="majorHAnsi" w:hAnsiTheme="majorHAnsi"/>
          <w:sz w:val="20"/>
          <w:szCs w:val="20"/>
        </w:rPr>
      </w:pPr>
    </w:p>
    <w:p w14:paraId="00AE4F51" w14:textId="77777777" w:rsidR="00695699" w:rsidRPr="00695699" w:rsidRDefault="00695699" w:rsidP="00695699">
      <w:pPr>
        <w:spacing w:after="0" w:line="240" w:lineRule="auto"/>
        <w:rPr>
          <w:rFonts w:asciiTheme="majorHAnsi" w:hAnsiTheme="majorHAnsi"/>
          <w:sz w:val="20"/>
          <w:szCs w:val="20"/>
        </w:rPr>
      </w:pPr>
      <w:r w:rsidRPr="00695699">
        <w:rPr>
          <w:rFonts w:asciiTheme="majorHAnsi" w:hAnsiTheme="majorHAnsi"/>
          <w:sz w:val="20"/>
          <w:szCs w:val="20"/>
        </w:rPr>
        <w:t xml:space="preserve">App-&gt;Customer: Request </w:t>
      </w:r>
      <w:proofErr w:type="spellStart"/>
      <w:r w:rsidRPr="00695699">
        <w:rPr>
          <w:rFonts w:asciiTheme="majorHAnsi" w:hAnsiTheme="majorHAnsi"/>
          <w:sz w:val="20"/>
          <w:szCs w:val="20"/>
        </w:rPr>
        <w:t>TableQR</w:t>
      </w:r>
      <w:proofErr w:type="spellEnd"/>
      <w:r w:rsidRPr="00695699">
        <w:rPr>
          <w:rFonts w:asciiTheme="majorHAnsi" w:hAnsiTheme="majorHAnsi"/>
          <w:sz w:val="20"/>
          <w:szCs w:val="20"/>
        </w:rPr>
        <w:t xml:space="preserve"> to proceed</w:t>
      </w:r>
    </w:p>
    <w:p w14:paraId="3A258CAD" w14:textId="77777777" w:rsidR="00695699" w:rsidRPr="00695699" w:rsidRDefault="00695699" w:rsidP="00695699">
      <w:pPr>
        <w:spacing w:after="0" w:line="240" w:lineRule="auto"/>
        <w:rPr>
          <w:rFonts w:asciiTheme="majorHAnsi" w:hAnsiTheme="majorHAnsi"/>
          <w:sz w:val="20"/>
          <w:szCs w:val="20"/>
        </w:rPr>
      </w:pPr>
    </w:p>
    <w:p w14:paraId="4D928FCE" w14:textId="77777777" w:rsidR="00695699" w:rsidRPr="00695699" w:rsidRDefault="00695699" w:rsidP="00695699">
      <w:pPr>
        <w:spacing w:after="0" w:line="240" w:lineRule="auto"/>
        <w:rPr>
          <w:rFonts w:asciiTheme="majorHAnsi" w:hAnsiTheme="majorHAnsi"/>
          <w:sz w:val="20"/>
          <w:szCs w:val="20"/>
        </w:rPr>
      </w:pPr>
      <w:r w:rsidRPr="00695699">
        <w:rPr>
          <w:rFonts w:asciiTheme="majorHAnsi" w:hAnsiTheme="majorHAnsi"/>
          <w:sz w:val="20"/>
          <w:szCs w:val="20"/>
        </w:rPr>
        <w:t xml:space="preserve">Customer-&gt;App: Submit </w:t>
      </w:r>
      <w:proofErr w:type="spellStart"/>
      <w:r w:rsidRPr="00695699">
        <w:rPr>
          <w:rFonts w:asciiTheme="majorHAnsi" w:hAnsiTheme="majorHAnsi"/>
          <w:sz w:val="20"/>
          <w:szCs w:val="20"/>
        </w:rPr>
        <w:t>TableQR</w:t>
      </w:r>
      <w:proofErr w:type="spellEnd"/>
    </w:p>
    <w:p w14:paraId="0AA3B7AB" w14:textId="77777777" w:rsidR="00695699" w:rsidRPr="00695699" w:rsidRDefault="00695699" w:rsidP="00695699">
      <w:pPr>
        <w:spacing w:after="0" w:line="240" w:lineRule="auto"/>
        <w:rPr>
          <w:rFonts w:asciiTheme="majorHAnsi" w:hAnsiTheme="majorHAnsi"/>
          <w:sz w:val="20"/>
          <w:szCs w:val="20"/>
        </w:rPr>
      </w:pPr>
      <w:r w:rsidRPr="00695699">
        <w:rPr>
          <w:rFonts w:asciiTheme="majorHAnsi" w:hAnsiTheme="majorHAnsi"/>
          <w:sz w:val="20"/>
          <w:szCs w:val="20"/>
        </w:rPr>
        <w:t xml:space="preserve">note right of Customer: </w:t>
      </w:r>
      <w:proofErr w:type="spellStart"/>
      <w:r w:rsidRPr="00695699">
        <w:rPr>
          <w:rFonts w:asciiTheme="majorHAnsi" w:hAnsiTheme="majorHAnsi"/>
          <w:sz w:val="20"/>
          <w:szCs w:val="20"/>
        </w:rPr>
        <w:t>TableQR</w:t>
      </w:r>
      <w:proofErr w:type="spellEnd"/>
      <w:r w:rsidRPr="00695699">
        <w:rPr>
          <w:rFonts w:asciiTheme="majorHAnsi" w:hAnsiTheme="majorHAnsi"/>
          <w:sz w:val="20"/>
          <w:szCs w:val="20"/>
        </w:rPr>
        <w:t xml:space="preserve"> is in on the table</w:t>
      </w:r>
    </w:p>
    <w:p w14:paraId="45C9C8D4" w14:textId="77777777" w:rsidR="00695699" w:rsidRPr="00695699" w:rsidRDefault="00695699" w:rsidP="00695699">
      <w:pPr>
        <w:spacing w:after="0" w:line="240" w:lineRule="auto"/>
        <w:rPr>
          <w:rFonts w:asciiTheme="majorHAnsi" w:hAnsiTheme="majorHAnsi"/>
          <w:sz w:val="20"/>
          <w:szCs w:val="20"/>
        </w:rPr>
      </w:pPr>
      <w:r w:rsidRPr="00695699">
        <w:rPr>
          <w:rFonts w:asciiTheme="majorHAnsi" w:hAnsiTheme="majorHAnsi"/>
          <w:sz w:val="20"/>
          <w:szCs w:val="20"/>
        </w:rPr>
        <w:t>note right of Customer: Customer needs to scan it from table</w:t>
      </w:r>
    </w:p>
    <w:p w14:paraId="692A3F36" w14:textId="77777777" w:rsidR="00695699" w:rsidRPr="00695699" w:rsidRDefault="00695699" w:rsidP="00695699">
      <w:pPr>
        <w:spacing w:after="0" w:line="240" w:lineRule="auto"/>
        <w:rPr>
          <w:rFonts w:asciiTheme="majorHAnsi" w:hAnsiTheme="majorHAnsi"/>
          <w:sz w:val="20"/>
          <w:szCs w:val="20"/>
        </w:rPr>
      </w:pPr>
    </w:p>
    <w:p w14:paraId="14C7DE6D" w14:textId="77777777" w:rsidR="00695699" w:rsidRPr="00695699" w:rsidRDefault="00695699" w:rsidP="00695699">
      <w:pPr>
        <w:spacing w:after="0" w:line="240" w:lineRule="auto"/>
        <w:rPr>
          <w:rFonts w:asciiTheme="majorHAnsi" w:hAnsiTheme="majorHAnsi"/>
          <w:sz w:val="20"/>
          <w:szCs w:val="20"/>
        </w:rPr>
      </w:pPr>
      <w:r w:rsidRPr="00695699">
        <w:rPr>
          <w:rFonts w:asciiTheme="majorHAnsi" w:hAnsiTheme="majorHAnsi"/>
          <w:sz w:val="20"/>
          <w:szCs w:val="20"/>
        </w:rPr>
        <w:t>App-&gt;</w:t>
      </w:r>
      <w:proofErr w:type="spellStart"/>
      <w:r w:rsidRPr="00695699">
        <w:rPr>
          <w:rFonts w:asciiTheme="majorHAnsi" w:hAnsiTheme="majorHAnsi"/>
          <w:sz w:val="20"/>
          <w:szCs w:val="20"/>
        </w:rPr>
        <w:t>Kichen</w:t>
      </w:r>
      <w:proofErr w:type="spellEnd"/>
      <w:r w:rsidRPr="00695699">
        <w:rPr>
          <w:rFonts w:asciiTheme="majorHAnsi" w:hAnsiTheme="majorHAnsi"/>
          <w:sz w:val="20"/>
          <w:szCs w:val="20"/>
        </w:rPr>
        <w:t xml:space="preserve">: Request Sends to </w:t>
      </w:r>
      <w:proofErr w:type="spellStart"/>
      <w:r w:rsidRPr="00695699">
        <w:rPr>
          <w:rFonts w:asciiTheme="majorHAnsi" w:hAnsiTheme="majorHAnsi"/>
          <w:sz w:val="20"/>
          <w:szCs w:val="20"/>
        </w:rPr>
        <w:t>Kichen</w:t>
      </w:r>
      <w:proofErr w:type="spellEnd"/>
    </w:p>
    <w:p w14:paraId="52ACACF9" w14:textId="77777777" w:rsidR="00695699" w:rsidRPr="00695699" w:rsidRDefault="00695699" w:rsidP="00695699">
      <w:pPr>
        <w:spacing w:after="0" w:line="240" w:lineRule="auto"/>
        <w:rPr>
          <w:rFonts w:asciiTheme="majorHAnsi" w:hAnsiTheme="majorHAnsi"/>
          <w:sz w:val="20"/>
          <w:szCs w:val="20"/>
        </w:rPr>
      </w:pPr>
      <w:r w:rsidRPr="00695699">
        <w:rPr>
          <w:rFonts w:asciiTheme="majorHAnsi" w:hAnsiTheme="majorHAnsi"/>
          <w:sz w:val="20"/>
          <w:szCs w:val="20"/>
        </w:rPr>
        <w:t xml:space="preserve">note right of </w:t>
      </w:r>
      <w:proofErr w:type="spellStart"/>
      <w:r w:rsidRPr="00695699">
        <w:rPr>
          <w:rFonts w:asciiTheme="majorHAnsi" w:hAnsiTheme="majorHAnsi"/>
          <w:sz w:val="20"/>
          <w:szCs w:val="20"/>
        </w:rPr>
        <w:t>Kichen</w:t>
      </w:r>
      <w:proofErr w:type="spellEnd"/>
      <w:r w:rsidRPr="00695699">
        <w:rPr>
          <w:rFonts w:asciiTheme="majorHAnsi" w:hAnsiTheme="majorHAnsi"/>
          <w:sz w:val="20"/>
          <w:szCs w:val="20"/>
        </w:rPr>
        <w:t>: [item1, item2, item3]</w:t>
      </w:r>
    </w:p>
    <w:p w14:paraId="4574C132" w14:textId="77777777" w:rsidR="00695699" w:rsidRPr="00695699" w:rsidRDefault="00695699" w:rsidP="00695699">
      <w:pPr>
        <w:spacing w:after="0" w:line="240" w:lineRule="auto"/>
        <w:rPr>
          <w:rFonts w:asciiTheme="majorHAnsi" w:hAnsiTheme="majorHAnsi"/>
          <w:sz w:val="20"/>
          <w:szCs w:val="20"/>
        </w:rPr>
      </w:pPr>
    </w:p>
    <w:p w14:paraId="2B2474DB" w14:textId="77777777" w:rsidR="00695699" w:rsidRPr="00695699" w:rsidRDefault="00695699" w:rsidP="00695699">
      <w:pPr>
        <w:spacing w:after="0" w:line="240" w:lineRule="auto"/>
        <w:rPr>
          <w:rFonts w:asciiTheme="majorHAnsi" w:hAnsiTheme="majorHAnsi"/>
          <w:sz w:val="20"/>
          <w:szCs w:val="20"/>
        </w:rPr>
      </w:pPr>
      <w:proofErr w:type="spellStart"/>
      <w:r w:rsidRPr="00695699">
        <w:rPr>
          <w:rFonts w:asciiTheme="majorHAnsi" w:hAnsiTheme="majorHAnsi"/>
          <w:sz w:val="20"/>
          <w:szCs w:val="20"/>
        </w:rPr>
        <w:t>Kichen</w:t>
      </w:r>
      <w:proofErr w:type="spellEnd"/>
      <w:r w:rsidRPr="00695699">
        <w:rPr>
          <w:rFonts w:asciiTheme="majorHAnsi" w:hAnsiTheme="majorHAnsi"/>
          <w:sz w:val="20"/>
          <w:szCs w:val="20"/>
        </w:rPr>
        <w:t>-&gt;Table: Delivery the product</w:t>
      </w:r>
    </w:p>
    <w:p w14:paraId="30A3B94C" w14:textId="77777777" w:rsidR="00695699" w:rsidRPr="00695699" w:rsidRDefault="00695699" w:rsidP="00695699">
      <w:pPr>
        <w:spacing w:after="0" w:line="240" w:lineRule="auto"/>
        <w:rPr>
          <w:rFonts w:asciiTheme="majorHAnsi" w:hAnsiTheme="majorHAnsi"/>
          <w:sz w:val="20"/>
          <w:szCs w:val="20"/>
        </w:rPr>
      </w:pPr>
      <w:r w:rsidRPr="00695699">
        <w:rPr>
          <w:rFonts w:asciiTheme="majorHAnsi" w:hAnsiTheme="majorHAnsi"/>
          <w:sz w:val="20"/>
          <w:szCs w:val="20"/>
        </w:rPr>
        <w:t>note right of Table: [item1, item2, item3]</w:t>
      </w:r>
    </w:p>
    <w:p w14:paraId="140853E1" w14:textId="77777777" w:rsidR="00695699" w:rsidRPr="00695699" w:rsidRDefault="00695699" w:rsidP="00695699">
      <w:pPr>
        <w:spacing w:after="0" w:line="240" w:lineRule="auto"/>
        <w:rPr>
          <w:rFonts w:asciiTheme="majorHAnsi" w:hAnsiTheme="majorHAnsi"/>
          <w:sz w:val="20"/>
          <w:szCs w:val="20"/>
        </w:rPr>
      </w:pPr>
    </w:p>
    <w:p w14:paraId="1E86AC37" w14:textId="77777777" w:rsidR="00695699" w:rsidRPr="00695699" w:rsidRDefault="00695699" w:rsidP="00695699">
      <w:pPr>
        <w:spacing w:after="0" w:line="240" w:lineRule="auto"/>
        <w:rPr>
          <w:rFonts w:asciiTheme="majorHAnsi" w:hAnsiTheme="majorHAnsi"/>
          <w:sz w:val="20"/>
          <w:szCs w:val="20"/>
        </w:rPr>
      </w:pPr>
      <w:r w:rsidRPr="00695699">
        <w:rPr>
          <w:rFonts w:asciiTheme="majorHAnsi" w:hAnsiTheme="majorHAnsi"/>
          <w:sz w:val="20"/>
          <w:szCs w:val="20"/>
        </w:rPr>
        <w:t>Customer-&gt;Counter: Leaving the shop</w:t>
      </w:r>
    </w:p>
    <w:p w14:paraId="2F898CC7" w14:textId="77777777" w:rsidR="00695699" w:rsidRPr="00695699" w:rsidRDefault="00695699" w:rsidP="00695699">
      <w:pPr>
        <w:spacing w:after="0" w:line="240" w:lineRule="auto"/>
        <w:rPr>
          <w:rFonts w:asciiTheme="majorHAnsi" w:hAnsiTheme="majorHAnsi"/>
          <w:sz w:val="20"/>
          <w:szCs w:val="20"/>
        </w:rPr>
      </w:pPr>
    </w:p>
    <w:p w14:paraId="4AEA7D1E" w14:textId="77777777" w:rsidR="00695699" w:rsidRPr="00695699" w:rsidRDefault="00695699" w:rsidP="00695699">
      <w:pPr>
        <w:spacing w:after="0" w:line="240" w:lineRule="auto"/>
        <w:rPr>
          <w:rFonts w:asciiTheme="majorHAnsi" w:hAnsiTheme="majorHAnsi"/>
          <w:sz w:val="20"/>
          <w:szCs w:val="20"/>
        </w:rPr>
      </w:pPr>
      <w:r w:rsidRPr="00695699">
        <w:rPr>
          <w:rFonts w:asciiTheme="majorHAnsi" w:hAnsiTheme="majorHAnsi"/>
          <w:sz w:val="20"/>
          <w:szCs w:val="20"/>
        </w:rPr>
        <w:t xml:space="preserve">Counter-&gt;Customer: Request the </w:t>
      </w:r>
      <w:proofErr w:type="spellStart"/>
      <w:r w:rsidRPr="00695699">
        <w:rPr>
          <w:rFonts w:asciiTheme="majorHAnsi" w:hAnsiTheme="majorHAnsi"/>
          <w:sz w:val="20"/>
          <w:szCs w:val="20"/>
        </w:rPr>
        <w:t>UserCard</w:t>
      </w:r>
      <w:proofErr w:type="spellEnd"/>
    </w:p>
    <w:p w14:paraId="20CEC509" w14:textId="77777777" w:rsidR="00695699" w:rsidRPr="00695699" w:rsidRDefault="00695699" w:rsidP="00695699">
      <w:pPr>
        <w:spacing w:after="0" w:line="240" w:lineRule="auto"/>
        <w:rPr>
          <w:rFonts w:asciiTheme="majorHAnsi" w:hAnsiTheme="majorHAnsi"/>
          <w:sz w:val="20"/>
          <w:szCs w:val="20"/>
        </w:rPr>
      </w:pPr>
      <w:r w:rsidRPr="00695699">
        <w:rPr>
          <w:rFonts w:asciiTheme="majorHAnsi" w:hAnsiTheme="majorHAnsi"/>
          <w:sz w:val="20"/>
          <w:szCs w:val="20"/>
        </w:rPr>
        <w:t xml:space="preserve">Customer-&gt;Counter: Gives the </w:t>
      </w:r>
      <w:proofErr w:type="spellStart"/>
      <w:r w:rsidRPr="00695699">
        <w:rPr>
          <w:rFonts w:asciiTheme="majorHAnsi" w:hAnsiTheme="majorHAnsi"/>
          <w:sz w:val="20"/>
          <w:szCs w:val="20"/>
        </w:rPr>
        <w:t>Usershop</w:t>
      </w:r>
      <w:proofErr w:type="spellEnd"/>
    </w:p>
    <w:p w14:paraId="3769BBA4" w14:textId="77777777" w:rsidR="00695699" w:rsidRPr="00695699" w:rsidRDefault="00695699" w:rsidP="00695699">
      <w:pPr>
        <w:spacing w:after="0" w:line="240" w:lineRule="auto"/>
        <w:rPr>
          <w:rFonts w:asciiTheme="majorHAnsi" w:hAnsiTheme="majorHAnsi"/>
          <w:sz w:val="20"/>
          <w:szCs w:val="20"/>
        </w:rPr>
      </w:pPr>
    </w:p>
    <w:p w14:paraId="6E506674" w14:textId="77777777" w:rsidR="00695699" w:rsidRPr="00695699" w:rsidRDefault="00695699" w:rsidP="00695699">
      <w:pPr>
        <w:spacing w:after="0" w:line="240" w:lineRule="auto"/>
        <w:rPr>
          <w:rFonts w:asciiTheme="majorHAnsi" w:hAnsiTheme="majorHAnsi"/>
          <w:sz w:val="20"/>
          <w:szCs w:val="20"/>
        </w:rPr>
      </w:pPr>
      <w:r w:rsidRPr="00695699">
        <w:rPr>
          <w:rFonts w:asciiTheme="majorHAnsi" w:hAnsiTheme="majorHAnsi"/>
          <w:sz w:val="20"/>
          <w:szCs w:val="20"/>
        </w:rPr>
        <w:t>Counter-&gt;Customer: Check the Item Purchased. and give the bill.</w:t>
      </w:r>
    </w:p>
    <w:p w14:paraId="1D777537" w14:textId="77777777" w:rsidR="00695699" w:rsidRPr="00695699" w:rsidRDefault="00695699" w:rsidP="00695699">
      <w:pPr>
        <w:spacing w:after="0" w:line="240" w:lineRule="auto"/>
        <w:rPr>
          <w:rFonts w:asciiTheme="majorHAnsi" w:hAnsiTheme="majorHAnsi"/>
          <w:sz w:val="20"/>
          <w:szCs w:val="20"/>
        </w:rPr>
      </w:pPr>
    </w:p>
    <w:p w14:paraId="0AD8893D" w14:textId="77777777" w:rsidR="00695699" w:rsidRPr="00695699" w:rsidRDefault="00695699" w:rsidP="00695699">
      <w:pPr>
        <w:spacing w:after="0" w:line="240" w:lineRule="auto"/>
        <w:rPr>
          <w:rFonts w:asciiTheme="majorHAnsi" w:hAnsiTheme="majorHAnsi"/>
          <w:sz w:val="20"/>
          <w:szCs w:val="20"/>
        </w:rPr>
      </w:pPr>
      <w:r w:rsidRPr="00695699">
        <w:rPr>
          <w:rFonts w:asciiTheme="majorHAnsi" w:hAnsiTheme="majorHAnsi"/>
          <w:sz w:val="20"/>
          <w:szCs w:val="20"/>
        </w:rPr>
        <w:t>Customer-&gt;Counter: pay the bill</w:t>
      </w:r>
    </w:p>
    <w:p w14:paraId="09DC88D7" w14:textId="478216E9" w:rsidR="00695699" w:rsidRDefault="00552A6C" w:rsidP="00695699">
      <w:hyperlink r:id="rId10" w:anchor="open=378919" w:history="1">
        <w:r w:rsidR="00695699" w:rsidRPr="003271B1">
          <w:rPr>
            <w:rStyle w:val="Hyperlink"/>
          </w:rPr>
          <w:t>https://www.websequencediagrams.com/#open=378919</w:t>
        </w:r>
      </w:hyperlink>
    </w:p>
    <w:p w14:paraId="32EECB73" w14:textId="355E1342" w:rsidR="00695699" w:rsidRDefault="00695699" w:rsidP="00695699">
      <w:r>
        <w:rPr>
          <w:noProof/>
        </w:rPr>
        <w:lastRenderedPageBreak/>
        <w:drawing>
          <wp:inline distT="0" distB="0" distL="0" distR="0" wp14:anchorId="2F967B87" wp14:editId="3213B693">
            <wp:extent cx="6543675" cy="89535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675" cy="895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D89E9" w14:textId="2668E12C" w:rsidR="00695699" w:rsidRDefault="00695699" w:rsidP="00695699">
      <w:pPr>
        <w:pStyle w:val="Heading1"/>
      </w:pPr>
      <w:bookmarkStart w:id="1" w:name="_Toc515122450"/>
      <w:r>
        <w:lastRenderedPageBreak/>
        <w:t>Class Diagram</w:t>
      </w:r>
      <w:bookmarkEnd w:id="1"/>
    </w:p>
    <w:p w14:paraId="20932157" w14:textId="19319289" w:rsidR="00695699" w:rsidRDefault="005D3ABA" w:rsidP="00695699">
      <w:r>
        <w:rPr>
          <w:noProof/>
        </w:rPr>
        <w:drawing>
          <wp:inline distT="0" distB="0" distL="0" distR="0" wp14:anchorId="23822BF7" wp14:editId="63BCEF28">
            <wp:extent cx="6921190" cy="5067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474" cy="507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2993A" w14:textId="5D45EF0C" w:rsidR="00695699" w:rsidRDefault="00695699" w:rsidP="00695699"/>
    <w:p w14:paraId="3DC00447" w14:textId="77777777" w:rsidR="00695699" w:rsidRDefault="00695699">
      <w:pPr>
        <w:jc w:val="center"/>
        <w:rPr>
          <w:rFonts w:asciiTheme="majorHAnsi" w:eastAsiaTheme="majorEastAsia" w:hAnsiTheme="majorHAnsi" w:cstheme="majorBidi"/>
          <w:color w:val="323E4F" w:themeColor="text2" w:themeShade="BF"/>
          <w:sz w:val="44"/>
          <w:szCs w:val="32"/>
        </w:rPr>
      </w:pPr>
      <w:r>
        <w:br w:type="page"/>
      </w:r>
    </w:p>
    <w:p w14:paraId="67769703" w14:textId="0C0B0969" w:rsidR="004E3250" w:rsidRDefault="004E3250" w:rsidP="00695699">
      <w:pPr>
        <w:pStyle w:val="Heading1"/>
      </w:pPr>
      <w:bookmarkStart w:id="2" w:name="_Toc515122451"/>
      <w:r>
        <w:lastRenderedPageBreak/>
        <w:t>Web Service API Endpoints</w:t>
      </w:r>
    </w:p>
    <w:p w14:paraId="1E74C0E9" w14:textId="77777777" w:rsidR="004E3250" w:rsidRDefault="004E3250" w:rsidP="004E3250">
      <w:bookmarkStart w:id="3" w:name="_GoBack"/>
      <w:bookmarkEnd w:id="3"/>
    </w:p>
    <w:p w14:paraId="7CB1C3CE" w14:textId="77777777" w:rsidR="004E3250" w:rsidRDefault="004E3250">
      <w:pPr>
        <w:jc w:val="center"/>
        <w:rPr>
          <w:rFonts w:asciiTheme="majorHAnsi" w:eastAsiaTheme="majorEastAsia" w:hAnsiTheme="majorHAnsi" w:cstheme="majorBidi"/>
          <w:color w:val="323E4F" w:themeColor="text2" w:themeShade="BF"/>
          <w:sz w:val="44"/>
          <w:szCs w:val="32"/>
        </w:rPr>
      </w:pPr>
      <w:r>
        <w:br w:type="page"/>
      </w:r>
    </w:p>
    <w:p w14:paraId="4338E3BD" w14:textId="0B815BF7" w:rsidR="00695699" w:rsidRDefault="00695699" w:rsidP="00695699">
      <w:pPr>
        <w:pStyle w:val="Heading1"/>
      </w:pPr>
      <w:r>
        <w:lastRenderedPageBreak/>
        <w:t>Application User Interfaces</w:t>
      </w:r>
      <w:bookmarkEnd w:id="2"/>
    </w:p>
    <w:p w14:paraId="7885A54C" w14:textId="77777777" w:rsidR="00695699" w:rsidRDefault="00695699" w:rsidP="00695699">
      <w:r>
        <w:t>S</w:t>
      </w:r>
    </w:p>
    <w:p w14:paraId="3A233F88" w14:textId="77777777" w:rsidR="00695699" w:rsidRDefault="00695699" w:rsidP="00695699"/>
    <w:p w14:paraId="5EF08B8E" w14:textId="77777777" w:rsidR="00695699" w:rsidRPr="00695699" w:rsidRDefault="00695699" w:rsidP="00695699"/>
    <w:p w14:paraId="7DA47492" w14:textId="2919077E" w:rsidR="00B0094C" w:rsidRPr="00695699" w:rsidRDefault="00695699" w:rsidP="00695699">
      <w:r w:rsidRPr="00695699">
        <w:tab/>
      </w:r>
    </w:p>
    <w:sectPr w:rsidR="00B0094C" w:rsidRPr="00695699" w:rsidSect="00264EE6">
      <w:pgSz w:w="12240" w:h="15840" w:code="1"/>
      <w:pgMar w:top="1440" w:right="1080" w:bottom="1440" w:left="1080" w:header="288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E2B50F" w14:textId="77777777" w:rsidR="00552A6C" w:rsidRDefault="00552A6C" w:rsidP="00695699">
      <w:r>
        <w:separator/>
      </w:r>
    </w:p>
  </w:endnote>
  <w:endnote w:type="continuationSeparator" w:id="0">
    <w:p w14:paraId="7A91FE8F" w14:textId="77777777" w:rsidR="00552A6C" w:rsidRDefault="00552A6C" w:rsidP="006956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06B308" w14:textId="77777777" w:rsidR="00552A6C" w:rsidRDefault="00552A6C" w:rsidP="00695699">
      <w:r>
        <w:separator/>
      </w:r>
    </w:p>
  </w:footnote>
  <w:footnote w:type="continuationSeparator" w:id="0">
    <w:p w14:paraId="35BAD77C" w14:textId="77777777" w:rsidR="00552A6C" w:rsidRDefault="00552A6C" w:rsidP="0069569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A88B7B" w14:textId="0D6FA9EB" w:rsidR="006559CC" w:rsidRDefault="006559CC" w:rsidP="00695699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1" layoutInCell="1" allowOverlap="1" wp14:anchorId="2CEA2004" wp14:editId="0FD64F53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772400" cy="10058400"/>
              <wp:effectExtent l="0" t="0" r="0" b="0"/>
              <wp:wrapNone/>
              <wp:docPr id="2" name="Rectangle 2" descr="Visually impaired person walking on street with his dog guid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72400" cy="10058400"/>
                      </a:xfrm>
                      <a:prstGeom prst="rect">
                        <a:avLst/>
                      </a:prstGeom>
                      <a:blipFill>
                        <a:blip r:embed="rId1"/>
                        <a:stretch>
                          <a:fillRect/>
                        </a:stretch>
                      </a:blip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rect w14:anchorId="35E65DDF" id="Rectangle 2" o:spid="_x0000_s1026" alt="Visually impaired person walking on street with his dog guide" style="position:absolute;margin-left:0;margin-top:0;width:612pt;height:11in;z-index:251658240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" stroked="f" strokeweight="1pt">
              <v:fill r:id="rId2" o:title="Visually impaired person walking on street with his dog guide" recolor="t" rotate="t" type="frame"/>
              <w10:wrap anchorx="page" anchory="page"/>
              <w10:anchorlock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5BEE55" w14:textId="21E874CF" w:rsidR="00695699" w:rsidRDefault="00695699" w:rsidP="0069569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A94E1D"/>
    <w:multiLevelType w:val="hybridMultilevel"/>
    <w:tmpl w:val="690EDD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5019F2"/>
    <w:multiLevelType w:val="hybridMultilevel"/>
    <w:tmpl w:val="5D666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5699"/>
    <w:rsid w:val="00001824"/>
    <w:rsid w:val="00024730"/>
    <w:rsid w:val="00027D32"/>
    <w:rsid w:val="000556F7"/>
    <w:rsid w:val="0005598A"/>
    <w:rsid w:val="00087C39"/>
    <w:rsid w:val="000B11DE"/>
    <w:rsid w:val="000C461D"/>
    <w:rsid w:val="000C688E"/>
    <w:rsid w:val="000E0486"/>
    <w:rsid w:val="000E5CC5"/>
    <w:rsid w:val="00106C22"/>
    <w:rsid w:val="00111C49"/>
    <w:rsid w:val="0011226B"/>
    <w:rsid w:val="00116334"/>
    <w:rsid w:val="0015282E"/>
    <w:rsid w:val="0018066F"/>
    <w:rsid w:val="001862DF"/>
    <w:rsid w:val="001939CA"/>
    <w:rsid w:val="001A0CEE"/>
    <w:rsid w:val="001A220B"/>
    <w:rsid w:val="001A305F"/>
    <w:rsid w:val="001C0D46"/>
    <w:rsid w:val="001D295F"/>
    <w:rsid w:val="001D2B51"/>
    <w:rsid w:val="001D2D06"/>
    <w:rsid w:val="001E1A77"/>
    <w:rsid w:val="001E3325"/>
    <w:rsid w:val="001E7280"/>
    <w:rsid w:val="00201A01"/>
    <w:rsid w:val="002072EB"/>
    <w:rsid w:val="00213218"/>
    <w:rsid w:val="00216E7E"/>
    <w:rsid w:val="00231E86"/>
    <w:rsid w:val="0023704A"/>
    <w:rsid w:val="00240469"/>
    <w:rsid w:val="0026257B"/>
    <w:rsid w:val="00264EE6"/>
    <w:rsid w:val="00277B66"/>
    <w:rsid w:val="00282199"/>
    <w:rsid w:val="002A61C7"/>
    <w:rsid w:val="002A7ADD"/>
    <w:rsid w:val="002B0AD2"/>
    <w:rsid w:val="002B3FC8"/>
    <w:rsid w:val="002B6C86"/>
    <w:rsid w:val="002F62EA"/>
    <w:rsid w:val="00306D58"/>
    <w:rsid w:val="00326563"/>
    <w:rsid w:val="00337B09"/>
    <w:rsid w:val="003437BC"/>
    <w:rsid w:val="00361ABC"/>
    <w:rsid w:val="0036791A"/>
    <w:rsid w:val="003831C0"/>
    <w:rsid w:val="00390509"/>
    <w:rsid w:val="00390804"/>
    <w:rsid w:val="0039394E"/>
    <w:rsid w:val="003B0C6F"/>
    <w:rsid w:val="003B443A"/>
    <w:rsid w:val="003B45B0"/>
    <w:rsid w:val="00400A23"/>
    <w:rsid w:val="004109F6"/>
    <w:rsid w:val="00427140"/>
    <w:rsid w:val="0044499F"/>
    <w:rsid w:val="00447DB6"/>
    <w:rsid w:val="00452B78"/>
    <w:rsid w:val="004A6A62"/>
    <w:rsid w:val="004B728A"/>
    <w:rsid w:val="004C288A"/>
    <w:rsid w:val="004C370D"/>
    <w:rsid w:val="004C4E9C"/>
    <w:rsid w:val="004D1C31"/>
    <w:rsid w:val="004E2794"/>
    <w:rsid w:val="004E3250"/>
    <w:rsid w:val="004E5CC3"/>
    <w:rsid w:val="004F5F55"/>
    <w:rsid w:val="00500EC0"/>
    <w:rsid w:val="00503C3F"/>
    <w:rsid w:val="00526E1C"/>
    <w:rsid w:val="0054463E"/>
    <w:rsid w:val="00552A6C"/>
    <w:rsid w:val="00561357"/>
    <w:rsid w:val="00563D68"/>
    <w:rsid w:val="00577A44"/>
    <w:rsid w:val="00591F5B"/>
    <w:rsid w:val="00593E5A"/>
    <w:rsid w:val="005976E8"/>
    <w:rsid w:val="005C012D"/>
    <w:rsid w:val="005C2C55"/>
    <w:rsid w:val="005C5B8F"/>
    <w:rsid w:val="005C5E82"/>
    <w:rsid w:val="005D1CAA"/>
    <w:rsid w:val="005D3ABA"/>
    <w:rsid w:val="005E0E2E"/>
    <w:rsid w:val="005E41A3"/>
    <w:rsid w:val="005E6BF1"/>
    <w:rsid w:val="006378B6"/>
    <w:rsid w:val="00646B9E"/>
    <w:rsid w:val="006559CC"/>
    <w:rsid w:val="00661841"/>
    <w:rsid w:val="006662A2"/>
    <w:rsid w:val="00676BE6"/>
    <w:rsid w:val="0069233B"/>
    <w:rsid w:val="00695699"/>
    <w:rsid w:val="006B76D6"/>
    <w:rsid w:val="006C2B00"/>
    <w:rsid w:val="006C3F7A"/>
    <w:rsid w:val="006C4AB8"/>
    <w:rsid w:val="006D2216"/>
    <w:rsid w:val="006D3D89"/>
    <w:rsid w:val="006E27EB"/>
    <w:rsid w:val="006F630C"/>
    <w:rsid w:val="00705CE9"/>
    <w:rsid w:val="007079E5"/>
    <w:rsid w:val="00730FCC"/>
    <w:rsid w:val="007320C8"/>
    <w:rsid w:val="00756167"/>
    <w:rsid w:val="00762177"/>
    <w:rsid w:val="007726E8"/>
    <w:rsid w:val="007765F9"/>
    <w:rsid w:val="00780E26"/>
    <w:rsid w:val="007B0D9D"/>
    <w:rsid w:val="007B226F"/>
    <w:rsid w:val="007C34FE"/>
    <w:rsid w:val="007C4D52"/>
    <w:rsid w:val="007C543C"/>
    <w:rsid w:val="007D4D6C"/>
    <w:rsid w:val="007D6985"/>
    <w:rsid w:val="007D7872"/>
    <w:rsid w:val="007E2CC4"/>
    <w:rsid w:val="007E4099"/>
    <w:rsid w:val="007F3397"/>
    <w:rsid w:val="00805A3F"/>
    <w:rsid w:val="00805D91"/>
    <w:rsid w:val="00806E65"/>
    <w:rsid w:val="008139B0"/>
    <w:rsid w:val="008162BE"/>
    <w:rsid w:val="00833851"/>
    <w:rsid w:val="00834BE8"/>
    <w:rsid w:val="00845250"/>
    <w:rsid w:val="00857380"/>
    <w:rsid w:val="008971F6"/>
    <w:rsid w:val="008A6538"/>
    <w:rsid w:val="008A6DFE"/>
    <w:rsid w:val="008C088C"/>
    <w:rsid w:val="008C188F"/>
    <w:rsid w:val="008C23E1"/>
    <w:rsid w:val="008E4440"/>
    <w:rsid w:val="008E45AA"/>
    <w:rsid w:val="00915E52"/>
    <w:rsid w:val="00923146"/>
    <w:rsid w:val="00925BFA"/>
    <w:rsid w:val="009421DD"/>
    <w:rsid w:val="00950531"/>
    <w:rsid w:val="0095113F"/>
    <w:rsid w:val="00951DA0"/>
    <w:rsid w:val="00952C89"/>
    <w:rsid w:val="009541BD"/>
    <w:rsid w:val="009732DB"/>
    <w:rsid w:val="00977897"/>
    <w:rsid w:val="0098202D"/>
    <w:rsid w:val="009913EE"/>
    <w:rsid w:val="009A7CE2"/>
    <w:rsid w:val="009B628C"/>
    <w:rsid w:val="009C109B"/>
    <w:rsid w:val="009F74DC"/>
    <w:rsid w:val="00A07730"/>
    <w:rsid w:val="00A25023"/>
    <w:rsid w:val="00A25B61"/>
    <w:rsid w:val="00A260F2"/>
    <w:rsid w:val="00A31033"/>
    <w:rsid w:val="00A53245"/>
    <w:rsid w:val="00A5441B"/>
    <w:rsid w:val="00A64850"/>
    <w:rsid w:val="00A67BA8"/>
    <w:rsid w:val="00A731C6"/>
    <w:rsid w:val="00A74C80"/>
    <w:rsid w:val="00A81D1D"/>
    <w:rsid w:val="00A9086C"/>
    <w:rsid w:val="00A96827"/>
    <w:rsid w:val="00AA461E"/>
    <w:rsid w:val="00AB3886"/>
    <w:rsid w:val="00AD6B87"/>
    <w:rsid w:val="00AE079D"/>
    <w:rsid w:val="00AE7650"/>
    <w:rsid w:val="00AF7EC9"/>
    <w:rsid w:val="00B0094C"/>
    <w:rsid w:val="00B05C1E"/>
    <w:rsid w:val="00B06F29"/>
    <w:rsid w:val="00B071FF"/>
    <w:rsid w:val="00B11C85"/>
    <w:rsid w:val="00B25736"/>
    <w:rsid w:val="00B31C9F"/>
    <w:rsid w:val="00B32BC9"/>
    <w:rsid w:val="00B3677F"/>
    <w:rsid w:val="00B60BF7"/>
    <w:rsid w:val="00B94BBF"/>
    <w:rsid w:val="00BA135C"/>
    <w:rsid w:val="00BD6EF2"/>
    <w:rsid w:val="00BE109F"/>
    <w:rsid w:val="00BF6F90"/>
    <w:rsid w:val="00C01E0F"/>
    <w:rsid w:val="00C05FB3"/>
    <w:rsid w:val="00C06058"/>
    <w:rsid w:val="00C068ED"/>
    <w:rsid w:val="00C144C8"/>
    <w:rsid w:val="00C235AC"/>
    <w:rsid w:val="00C24EBB"/>
    <w:rsid w:val="00C25D90"/>
    <w:rsid w:val="00C33D36"/>
    <w:rsid w:val="00C75940"/>
    <w:rsid w:val="00C779DA"/>
    <w:rsid w:val="00C814F7"/>
    <w:rsid w:val="00C96A98"/>
    <w:rsid w:val="00CB55AA"/>
    <w:rsid w:val="00CC17C1"/>
    <w:rsid w:val="00CD388E"/>
    <w:rsid w:val="00CE4FDB"/>
    <w:rsid w:val="00CF4DFD"/>
    <w:rsid w:val="00D148A8"/>
    <w:rsid w:val="00D14A83"/>
    <w:rsid w:val="00D20297"/>
    <w:rsid w:val="00D417A0"/>
    <w:rsid w:val="00D43F3E"/>
    <w:rsid w:val="00D56342"/>
    <w:rsid w:val="00D66B53"/>
    <w:rsid w:val="00D84D97"/>
    <w:rsid w:val="00D87E9D"/>
    <w:rsid w:val="00D901CB"/>
    <w:rsid w:val="00DB593A"/>
    <w:rsid w:val="00DB7606"/>
    <w:rsid w:val="00DD1998"/>
    <w:rsid w:val="00DE136D"/>
    <w:rsid w:val="00DE2400"/>
    <w:rsid w:val="00DE4117"/>
    <w:rsid w:val="00DE6534"/>
    <w:rsid w:val="00DF13D1"/>
    <w:rsid w:val="00DF6E06"/>
    <w:rsid w:val="00E5150F"/>
    <w:rsid w:val="00E52A63"/>
    <w:rsid w:val="00E53C96"/>
    <w:rsid w:val="00E824CA"/>
    <w:rsid w:val="00E849E1"/>
    <w:rsid w:val="00E952BD"/>
    <w:rsid w:val="00EA0C99"/>
    <w:rsid w:val="00EB4FF2"/>
    <w:rsid w:val="00EB696F"/>
    <w:rsid w:val="00EB7F85"/>
    <w:rsid w:val="00EC10DA"/>
    <w:rsid w:val="00EC2175"/>
    <w:rsid w:val="00EC2BF1"/>
    <w:rsid w:val="00ED2C74"/>
    <w:rsid w:val="00ED3258"/>
    <w:rsid w:val="00EE3857"/>
    <w:rsid w:val="00EE7047"/>
    <w:rsid w:val="00EF7505"/>
    <w:rsid w:val="00F0606A"/>
    <w:rsid w:val="00F17183"/>
    <w:rsid w:val="00F32033"/>
    <w:rsid w:val="00F3275E"/>
    <w:rsid w:val="00F406D4"/>
    <w:rsid w:val="00F4078B"/>
    <w:rsid w:val="00F64CBE"/>
    <w:rsid w:val="00F94EB5"/>
    <w:rsid w:val="00FA0329"/>
    <w:rsid w:val="00FB790D"/>
    <w:rsid w:val="00FF3940"/>
    <w:rsid w:val="00FF78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89CBF3"/>
  <w15:docId w15:val="{AB06589D-5A39-4DF7-BB81-005FB0F30F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000000" w:themeColor="text1"/>
        <w:sz w:val="22"/>
        <w:szCs w:val="22"/>
        <w:lang w:val="en-US" w:eastAsia="en-US" w:bidi="ar-SA"/>
      </w:rPr>
    </w:rPrDefault>
    <w:pPrDefault>
      <w:pPr>
        <w:spacing w:after="160" w:line="259" w:lineRule="auto"/>
        <w:jc w:val="center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/>
    <w:lsdException w:name="Subtle Reference" w:semiHidden="1" w:uiPriority="31" w:unhideWhenUsed="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95699"/>
    <w:pPr>
      <w:jc w:val="left"/>
    </w:pPr>
  </w:style>
  <w:style w:type="paragraph" w:styleId="Heading1">
    <w:name w:val="heading 1"/>
    <w:basedOn w:val="Normal"/>
    <w:link w:val="Heading1Char"/>
    <w:uiPriority w:val="9"/>
    <w:qFormat/>
    <w:rsid w:val="00845250"/>
    <w:pPr>
      <w:spacing w:before="120" w:after="120" w:line="240" w:lineRule="auto"/>
      <w:contextualSpacing/>
      <w:outlineLvl w:val="0"/>
    </w:pPr>
    <w:rPr>
      <w:rFonts w:asciiTheme="majorHAnsi" w:eastAsiaTheme="majorEastAsia" w:hAnsiTheme="majorHAnsi" w:cstheme="majorBidi"/>
      <w:color w:val="323E4F" w:themeColor="text2" w:themeShade="BF"/>
      <w:sz w:val="44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DB593A"/>
    <w:pPr>
      <w:spacing w:before="80" w:after="80" w:line="240" w:lineRule="auto"/>
      <w:contextualSpacing/>
      <w:outlineLvl w:val="1"/>
    </w:pPr>
    <w:rPr>
      <w:rFonts w:asciiTheme="majorHAnsi" w:eastAsiaTheme="majorEastAsia" w:hAnsiTheme="majorHAnsi" w:cstheme="majorBidi"/>
      <w:b/>
      <w:color w:val="1F4E79" w:themeColor="accent1" w:themeShade="80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MacroText">
    <w:name w:val="macro"/>
    <w:link w:val="MacroTextChar"/>
    <w:uiPriority w:val="99"/>
    <w:semiHidden/>
    <w:unhideWhenUsed/>
    <w:rsid w:val="002B3FC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80" w:after="0" w:line="240" w:lineRule="auto"/>
    </w:pPr>
    <w:rPr>
      <w:rFonts w:ascii="Consolas" w:hAnsi="Consolas"/>
      <w:b/>
      <w:color w:val="1F4E79" w:themeColor="accent1" w:themeShade="8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2B3FC8"/>
    <w:rPr>
      <w:rFonts w:ascii="Consolas" w:hAnsi="Consolas"/>
      <w:b/>
      <w:color w:val="1F4E79" w:themeColor="accent1" w:themeShade="80"/>
      <w:szCs w:val="20"/>
    </w:rPr>
  </w:style>
  <w:style w:type="table" w:styleId="TableGrid">
    <w:name w:val="Table Grid"/>
    <w:basedOn w:val="TableNormal"/>
    <w:uiPriority w:val="39"/>
    <w:rsid w:val="00427140"/>
    <w:pPr>
      <w:spacing w:after="8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link w:val="TitleChar"/>
    <w:uiPriority w:val="1"/>
    <w:qFormat/>
    <w:rsid w:val="00DB593A"/>
    <w:pPr>
      <w:spacing w:after="0" w:line="240" w:lineRule="auto"/>
      <w:contextualSpacing/>
      <w:jc w:val="right"/>
    </w:pPr>
    <w:rPr>
      <w:rFonts w:asciiTheme="majorHAnsi" w:eastAsiaTheme="majorEastAsia" w:hAnsiTheme="majorHAnsi" w:cstheme="majorBidi"/>
      <w:color w:val="auto"/>
      <w:spacing w:val="-10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DB593A"/>
    <w:rPr>
      <w:rFonts w:asciiTheme="majorHAnsi" w:eastAsiaTheme="majorEastAsia" w:hAnsiTheme="majorHAnsi" w:cstheme="majorBidi"/>
      <w:color w:val="auto"/>
      <w:spacing w:val="-10"/>
      <w:kern w:val="28"/>
      <w:sz w:val="96"/>
      <w:szCs w:val="56"/>
    </w:rPr>
  </w:style>
  <w:style w:type="character" w:styleId="PlaceholderText">
    <w:name w:val="Placeholder Text"/>
    <w:basedOn w:val="DefaultParagraphFont"/>
    <w:uiPriority w:val="99"/>
    <w:semiHidden/>
    <w:rsid w:val="00925BFA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845250"/>
    <w:rPr>
      <w:rFonts w:asciiTheme="majorHAnsi" w:eastAsiaTheme="majorEastAsia" w:hAnsiTheme="majorHAnsi" w:cstheme="majorBidi"/>
      <w:color w:val="323E4F" w:themeColor="text2" w:themeShade="BF"/>
      <w:sz w:val="44"/>
      <w:szCs w:val="32"/>
    </w:rPr>
  </w:style>
  <w:style w:type="paragraph" w:customStyle="1" w:styleId="Image">
    <w:name w:val="Image"/>
    <w:basedOn w:val="Normal"/>
    <w:link w:val="ImageChar"/>
    <w:uiPriority w:val="10"/>
    <w:qFormat/>
    <w:rsid w:val="00F0606A"/>
    <w:pPr>
      <w:spacing w:before="40" w:after="40" w:line="240" w:lineRule="auto"/>
    </w:pPr>
    <w:rPr>
      <w:color w:val="FFFFFF" w:themeColor="background1"/>
    </w:rPr>
  </w:style>
  <w:style w:type="character" w:customStyle="1" w:styleId="ImageChar">
    <w:name w:val="Image Char"/>
    <w:basedOn w:val="DefaultParagraphFont"/>
    <w:link w:val="Image"/>
    <w:uiPriority w:val="10"/>
    <w:rsid w:val="00526E1C"/>
    <w:rPr>
      <w:color w:val="FFFFFF" w:themeColor="background1"/>
    </w:rPr>
  </w:style>
  <w:style w:type="character" w:customStyle="1" w:styleId="Heading2Char">
    <w:name w:val="Heading 2 Char"/>
    <w:basedOn w:val="DefaultParagraphFont"/>
    <w:link w:val="Heading2"/>
    <w:uiPriority w:val="9"/>
    <w:rsid w:val="00DB593A"/>
    <w:rPr>
      <w:rFonts w:asciiTheme="majorHAnsi" w:eastAsiaTheme="majorEastAsia" w:hAnsiTheme="majorHAnsi" w:cstheme="majorBidi"/>
      <w:b/>
      <w:color w:val="1F4E79" w:themeColor="accent1" w:themeShade="80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201A01"/>
    <w:rPr>
      <w:color w:val="204173" w:themeColor="accent5" w:themeShade="B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139B0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A0329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0329"/>
    <w:rPr>
      <w:color w:val="3B3838" w:themeColor="background2" w:themeShade="40"/>
    </w:rPr>
  </w:style>
  <w:style w:type="paragraph" w:styleId="Footer">
    <w:name w:val="footer"/>
    <w:basedOn w:val="Normal"/>
    <w:link w:val="FooterChar"/>
    <w:uiPriority w:val="99"/>
    <w:unhideWhenUsed/>
    <w:rsid w:val="00FA0329"/>
    <w:pPr>
      <w:spacing w:after="0" w:line="240" w:lineRule="auto"/>
      <w:ind w:left="-144"/>
    </w:pPr>
    <w:rPr>
      <w:b/>
      <w:color w:val="1F4E79" w:themeColor="accent1" w:themeShade="80"/>
      <w:sz w:val="24"/>
    </w:rPr>
  </w:style>
  <w:style w:type="character" w:customStyle="1" w:styleId="FooterChar">
    <w:name w:val="Footer Char"/>
    <w:basedOn w:val="DefaultParagraphFont"/>
    <w:link w:val="Footer"/>
    <w:uiPriority w:val="99"/>
    <w:rsid w:val="00FA0329"/>
    <w:rPr>
      <w:b/>
      <w:color w:val="1F4E79" w:themeColor="accent1" w:themeShade="80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87E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7E9D"/>
    <w:rPr>
      <w:rFonts w:ascii="Tahoma" w:hAnsi="Tahoma" w:cs="Tahoma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3"/>
    <w:unhideWhenUsed/>
    <w:qFormat/>
    <w:rsid w:val="00DB593A"/>
    <w:pPr>
      <w:numPr>
        <w:ilvl w:val="1"/>
      </w:numPr>
      <w:spacing w:after="80" w:line="240" w:lineRule="auto"/>
      <w:contextualSpacing/>
      <w:jc w:val="right"/>
    </w:pPr>
    <w:rPr>
      <w:rFonts w:eastAsiaTheme="minorEastAsia"/>
      <w:color w:val="404040" w:themeColor="text1" w:themeTint="BF"/>
      <w:sz w:val="32"/>
    </w:rPr>
  </w:style>
  <w:style w:type="character" w:customStyle="1" w:styleId="SubtitleChar">
    <w:name w:val="Subtitle Char"/>
    <w:basedOn w:val="DefaultParagraphFont"/>
    <w:link w:val="Subtitle"/>
    <w:uiPriority w:val="3"/>
    <w:rsid w:val="00DB593A"/>
    <w:rPr>
      <w:rFonts w:eastAsiaTheme="minorEastAsia"/>
      <w:color w:val="404040" w:themeColor="text1" w:themeTint="BF"/>
      <w:sz w:val="32"/>
    </w:rPr>
  </w:style>
  <w:style w:type="character" w:styleId="UnresolvedMention">
    <w:name w:val="Unresolved Mention"/>
    <w:basedOn w:val="DefaultParagraphFont"/>
    <w:uiPriority w:val="99"/>
    <w:semiHidden/>
    <w:unhideWhenUsed/>
    <w:rsid w:val="00695699"/>
    <w:rPr>
      <w:color w:val="808080"/>
      <w:shd w:val="clear" w:color="auto" w:fill="E6E6E6"/>
    </w:rPr>
  </w:style>
  <w:style w:type="paragraph" w:styleId="TOCHeading">
    <w:name w:val="TOC Heading"/>
    <w:basedOn w:val="Heading1"/>
    <w:next w:val="Normal"/>
    <w:uiPriority w:val="39"/>
    <w:unhideWhenUsed/>
    <w:qFormat/>
    <w:rsid w:val="001E7280"/>
    <w:pPr>
      <w:keepNext/>
      <w:keepLines/>
      <w:spacing w:before="240" w:after="0" w:line="259" w:lineRule="auto"/>
      <w:contextualSpacing w:val="0"/>
      <w:outlineLvl w:val="9"/>
    </w:pPr>
    <w:rPr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1E7280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512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8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86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0" Type="http://schemas.openxmlformats.org/officeDocument/2006/relationships/hyperlink" Target="https://www.websequencediagrams.com/" TargetMode="Externa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ililinda\AppData\Roaming\Microsoft\Templates\Accessible%20Template%20Sampler.dotx" TargetMode="External"/></Relationships>
</file>

<file path=word/theme/theme1.xml><?xml version="1.0" encoding="utf-8"?>
<a:theme xmlns:a="http://schemas.openxmlformats.org/drawingml/2006/main" name="Office Theme">
  <a:themeElements>
    <a:clrScheme name="Custom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2B579A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Cambria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153A5A-FDDF-4CB3-BE70-B52271ED37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Accessible Template Sampler.dotx</Template>
  <TotalTime>1664</TotalTime>
  <Pages>7</Pages>
  <Words>305</Words>
  <Characters>1739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Mililinda</dc:creator>
  <cp:lastModifiedBy>Mililinda</cp:lastModifiedBy>
  <cp:revision>6</cp:revision>
  <dcterms:created xsi:type="dcterms:W3CDTF">2018-05-26T12:43:00Z</dcterms:created>
  <dcterms:modified xsi:type="dcterms:W3CDTF">2018-06-03T14:39:00Z</dcterms:modified>
</cp:coreProperties>
</file>